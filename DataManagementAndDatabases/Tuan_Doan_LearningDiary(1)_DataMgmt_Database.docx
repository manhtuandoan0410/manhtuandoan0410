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77777777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rsNttQ=="/>
              </w:sdtPr>
              <w:sdtContent>
                <w:r w:rsidR="00167780" w:rsidRPr="000A47BD">
                  <w:rPr>
                    <w:rFonts w:cs="Arial"/>
                    <w:lang w:val="en-GB"/>
                  </w:rPr>
                  <w:t>Name/names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77777777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rsNttQ=="/>
              </w:sdtPr>
              <w:sdtContent>
                <w:r w:rsidR="000A47BD" w:rsidRPr="000A47BD">
                  <w:rPr>
                    <w:rFonts w:cs="Arial"/>
                    <w:lang w:val="en-GB"/>
                  </w:rPr>
                  <w:t>Course</w:t>
                </w:r>
                <w:r w:rsidR="009854D0" w:rsidRPr="000A47BD">
                  <w:rPr>
                    <w:rFonts w:cs="Arial"/>
                    <w:lang w:val="en-GB"/>
                  </w:rPr>
                  <w:t xml:space="preserve"> </w:t>
                </w:r>
                <w:r w:rsidR="000A47BD">
                  <w:rPr>
                    <w:rFonts w:cs="Arial"/>
                    <w:lang w:val="en-GB"/>
                  </w:rPr>
                  <w:t>code</w:t>
                </w:r>
              </w:sdtContent>
            </w:sdt>
          </w:p>
        </w:tc>
        <w:tc>
          <w:tcPr>
            <w:tcW w:w="3827" w:type="dxa"/>
          </w:tcPr>
          <w:p w14:paraId="2F573DD9" w14:textId="77777777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rsNttQ=="/>
              </w:sdtPr>
              <w:sdtContent>
                <w:proofErr w:type="spellStart"/>
                <w:r w:rsidR="00167780">
                  <w:rPr>
                    <w:rStyle w:val="BoldChar"/>
                  </w:rPr>
                  <w:t>Document</w:t>
                </w:r>
                <w:proofErr w:type="spellEnd"/>
                <w:r w:rsidR="00167780">
                  <w:rPr>
                    <w:rStyle w:val="BoldChar"/>
                  </w:rPr>
                  <w:t xml:space="preserve"> </w:t>
                </w:r>
                <w:proofErr w:type="spellStart"/>
                <w:r w:rsidR="00167780">
                  <w:rPr>
                    <w:rStyle w:val="BoldChar"/>
                  </w:rPr>
                  <w:t>type</w:t>
                </w:r>
                <w:proofErr w:type="spellEnd"/>
              </w:sdtContent>
            </w:sdt>
          </w:p>
          <w:p w14:paraId="40EC78B0" w14:textId="77777777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0A47BD">
                  <w:rPr>
                    <w:rFonts w:cs="Arial"/>
                  </w:rPr>
                  <w:t xml:space="preserve">Pick </w:t>
                </w:r>
                <w:proofErr w:type="spellStart"/>
                <w:r w:rsidR="000A47BD">
                  <w:rPr>
                    <w:rFonts w:cs="Arial"/>
                  </w:rPr>
                  <w:t>date</w:t>
                </w:r>
                <w:proofErr w:type="spellEnd"/>
                <w:r w:rsidR="00B109F7">
                  <w:rPr>
                    <w:rFonts w:cs="Arial"/>
                  </w:rPr>
                  <w:t xml:space="preserve"> 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0F8C31C9" w:rsidR="000A47BD" w:rsidRDefault="002216E0" w:rsidP="002216E0">
          <w:pPr>
            <w:pStyle w:val="Heading1"/>
            <w:rPr>
              <w:lang w:val="en-GB"/>
            </w:rPr>
          </w:pPr>
          <w:r w:rsidRPr="00DC1368">
            <w:rPr>
              <w:lang w:val="en-GB"/>
            </w:rPr>
            <w:t>Learning Diary</w:t>
          </w:r>
          <w:r w:rsidR="0067238B" w:rsidRPr="00DC1368">
            <w:rPr>
              <w:lang w:val="en-GB"/>
            </w:rPr>
            <w:t xml:space="preserve"> </w:t>
          </w:r>
          <w:r w:rsidR="0059534D" w:rsidRPr="00DC1368">
            <w:rPr>
              <w:lang w:val="en-GB"/>
            </w:rPr>
            <w:t>–</w:t>
          </w:r>
          <w:r w:rsidR="0067238B" w:rsidRPr="00DC1368">
            <w:rPr>
              <w:lang w:val="en-GB"/>
            </w:rPr>
            <w:t xml:space="preserve"> Da</w:t>
          </w:r>
          <w:r w:rsidR="0059534D" w:rsidRPr="00DC1368">
            <w:rPr>
              <w:lang w:val="en-GB"/>
            </w:rPr>
            <w:t>ta Management and Databases</w:t>
          </w:r>
        </w:p>
      </w:sdtContent>
    </w:sdt>
    <w:p w14:paraId="279A4F9B" w14:textId="556A5A63" w:rsidR="00DC1368" w:rsidRDefault="005C745A" w:rsidP="00DC1368">
      <w:pPr>
        <w:pStyle w:val="BodyText"/>
        <w:rPr>
          <w:lang w:val="en-GB"/>
        </w:rPr>
      </w:pPr>
      <w:r>
        <w:rPr>
          <w:lang w:val="en-GB"/>
        </w:rPr>
        <w:t>Befo</w:t>
      </w:r>
      <w:r w:rsidR="00AB48EC">
        <w:rPr>
          <w:lang w:val="en-GB"/>
        </w:rPr>
        <w:t>re this class started, I have had a few courses related to Data</w:t>
      </w:r>
      <w:r w:rsidR="0032210A">
        <w:rPr>
          <w:lang w:val="en-GB"/>
        </w:rPr>
        <w:t>, including</w:t>
      </w:r>
    </w:p>
    <w:p w14:paraId="4A4F5735" w14:textId="3A88F62C" w:rsidR="0032210A" w:rsidRDefault="00B300E0" w:rsidP="00B300E0">
      <w:pPr>
        <w:pStyle w:val="BodyText"/>
        <w:numPr>
          <w:ilvl w:val="0"/>
          <w:numId w:val="17"/>
        </w:numPr>
        <w:rPr>
          <w:lang w:val="en-GB"/>
        </w:rPr>
      </w:pPr>
      <w:r>
        <w:rPr>
          <w:lang w:val="en-GB"/>
        </w:rPr>
        <w:t>Business Data Management and Data Analytics</w:t>
      </w:r>
    </w:p>
    <w:p w14:paraId="70776B57" w14:textId="2E908D08" w:rsidR="00B300E0" w:rsidRDefault="00B300E0" w:rsidP="00B300E0">
      <w:pPr>
        <w:pStyle w:val="BodyText"/>
        <w:numPr>
          <w:ilvl w:val="0"/>
          <w:numId w:val="17"/>
        </w:numPr>
        <w:rPr>
          <w:lang w:val="en-GB"/>
        </w:rPr>
      </w:pPr>
      <w:r>
        <w:rPr>
          <w:lang w:val="en-GB"/>
        </w:rPr>
        <w:t>Business Intelligence</w:t>
      </w:r>
    </w:p>
    <w:p w14:paraId="7C1FCA89" w14:textId="6D01A3B1" w:rsidR="00B300E0" w:rsidRDefault="00BA100B" w:rsidP="00B300E0">
      <w:pPr>
        <w:pStyle w:val="BodyText"/>
        <w:numPr>
          <w:ilvl w:val="0"/>
          <w:numId w:val="17"/>
        </w:numPr>
        <w:rPr>
          <w:lang w:val="en-GB"/>
        </w:rPr>
      </w:pPr>
      <w:r>
        <w:rPr>
          <w:lang w:val="en-GB"/>
        </w:rPr>
        <w:t>Introduction to Data Analytic for Business</w:t>
      </w:r>
    </w:p>
    <w:p w14:paraId="3C482EE8" w14:textId="59E7AFEB" w:rsidR="00BA100B" w:rsidRDefault="00726E96" w:rsidP="00B300E0">
      <w:pPr>
        <w:pStyle w:val="BodyText"/>
        <w:numPr>
          <w:ilvl w:val="0"/>
          <w:numId w:val="17"/>
        </w:numPr>
        <w:rPr>
          <w:lang w:val="en-GB"/>
        </w:rPr>
      </w:pPr>
      <w:r>
        <w:rPr>
          <w:lang w:val="en-GB"/>
        </w:rPr>
        <w:t>Excel &amp; Power BI</w:t>
      </w:r>
    </w:p>
    <w:p w14:paraId="534070DF" w14:textId="3416460A" w:rsidR="00726E96" w:rsidRDefault="00726E96" w:rsidP="00726E96">
      <w:pPr>
        <w:pStyle w:val="BodyText"/>
        <w:rPr>
          <w:lang w:val="en-GB"/>
        </w:rPr>
      </w:pPr>
      <w:r>
        <w:rPr>
          <w:lang w:val="en-GB"/>
        </w:rPr>
        <w:t>However, this is the first time I am studying SQL</w:t>
      </w:r>
      <w:r w:rsidR="00B34EB0">
        <w:rPr>
          <w:lang w:val="en-GB"/>
        </w:rPr>
        <w:t xml:space="preserve"> as Data Management and Databases. </w:t>
      </w:r>
      <w:r w:rsidR="00094F93">
        <w:rPr>
          <w:lang w:val="en-GB"/>
        </w:rPr>
        <w:t>Generally,</w:t>
      </w:r>
      <w:r w:rsidR="00F2341D">
        <w:rPr>
          <w:lang w:val="en-GB"/>
        </w:rPr>
        <w:t xml:space="preserve"> </w:t>
      </w:r>
      <w:r w:rsidR="002A07AE">
        <w:rPr>
          <w:lang w:val="en-GB"/>
        </w:rPr>
        <w:t>my aim is to become a Software Dev, but I also have a thing in Data and Cloud</w:t>
      </w:r>
      <w:r w:rsidR="00E83F42">
        <w:rPr>
          <w:lang w:val="en-GB"/>
        </w:rPr>
        <w:t xml:space="preserve"> and my study to have more knowledge and skills </w:t>
      </w:r>
      <w:r w:rsidR="00094F93">
        <w:rPr>
          <w:lang w:val="en-GB"/>
        </w:rPr>
        <w:t>…</w:t>
      </w:r>
      <w:r w:rsidR="00E83F42">
        <w:rPr>
          <w:lang w:val="en-GB"/>
        </w:rPr>
        <w:t xml:space="preserve"> not to pass.</w:t>
      </w:r>
      <w:r w:rsidR="00094F93">
        <w:rPr>
          <w:lang w:val="en-GB"/>
        </w:rPr>
        <w:t xml:space="preserve"> Therefore, I am looking for challenging exercises</w:t>
      </w:r>
      <w:r w:rsidR="00314419">
        <w:rPr>
          <w:lang w:val="en-GB"/>
        </w:rPr>
        <w:t>.</w:t>
      </w:r>
    </w:p>
    <w:p w14:paraId="2068CDA2" w14:textId="283E6390" w:rsidR="00314419" w:rsidRDefault="00314419" w:rsidP="00726E96">
      <w:pPr>
        <w:pStyle w:val="BodyText"/>
        <w:rPr>
          <w:lang w:val="en-GB"/>
        </w:rPr>
      </w:pPr>
      <w:r>
        <w:rPr>
          <w:lang w:val="en-GB"/>
        </w:rPr>
        <w:t>I have a few obstacles</w:t>
      </w:r>
    </w:p>
    <w:p w14:paraId="134F90A4" w14:textId="6BF5AB4F" w:rsidR="00314419" w:rsidRDefault="00314419" w:rsidP="00314419">
      <w:pPr>
        <w:pStyle w:val="BodyText"/>
        <w:numPr>
          <w:ilvl w:val="1"/>
          <w:numId w:val="17"/>
        </w:numPr>
        <w:rPr>
          <w:lang w:val="en-GB"/>
        </w:rPr>
      </w:pPr>
      <w:r>
        <w:rPr>
          <w:lang w:val="en-GB"/>
        </w:rPr>
        <w:t xml:space="preserve">Tight schedule with study and work in the weekend </w:t>
      </w:r>
    </w:p>
    <w:p w14:paraId="6DE29C4B" w14:textId="10D35C25" w:rsidR="001E7A1B" w:rsidRDefault="001E7A1B" w:rsidP="00314419">
      <w:pPr>
        <w:pStyle w:val="BodyText"/>
        <w:numPr>
          <w:ilvl w:val="1"/>
          <w:numId w:val="17"/>
        </w:numPr>
        <w:rPr>
          <w:lang w:val="en-GB"/>
        </w:rPr>
      </w:pPr>
      <w:r>
        <w:rPr>
          <w:lang w:val="en-GB"/>
        </w:rPr>
        <w:t xml:space="preserve">Laziness or lose interest/motive to study </w:t>
      </w:r>
      <w:r w:rsidR="00A75D00">
        <w:rPr>
          <w:lang w:val="en-GB"/>
        </w:rPr>
        <w:t>when under pressure</w:t>
      </w:r>
    </w:p>
    <w:p w14:paraId="3218F3FD" w14:textId="14C056C1" w:rsidR="00B66754" w:rsidRPr="00124A6A" w:rsidRDefault="008D6207" w:rsidP="008D6207">
      <w:pPr>
        <w:pStyle w:val="BodyText"/>
        <w:ind w:left="0"/>
        <w:rPr>
          <w:b/>
          <w:bCs/>
          <w:lang w:val="en-GB"/>
        </w:rPr>
      </w:pPr>
      <w:r w:rsidRPr="00124A6A">
        <w:rPr>
          <w:b/>
          <w:bCs/>
          <w:lang w:val="en-GB"/>
        </w:rPr>
        <w:t>Answer</w:t>
      </w:r>
      <w:r w:rsidR="00124A6A" w:rsidRPr="00124A6A">
        <w:rPr>
          <w:b/>
          <w:bCs/>
          <w:lang w:val="en-GB"/>
        </w:rPr>
        <w:t>s</w:t>
      </w:r>
    </w:p>
    <w:p w14:paraId="1CAE0C66" w14:textId="06F4170D" w:rsidR="00124A6A" w:rsidRDefault="0077082A" w:rsidP="00A03C6D">
      <w:pPr>
        <w:pStyle w:val="BodyText"/>
        <w:numPr>
          <w:ilvl w:val="0"/>
          <w:numId w:val="19"/>
        </w:numPr>
        <w:rPr>
          <w:lang w:val="en-GB"/>
        </w:rPr>
      </w:pPr>
      <w:r>
        <w:rPr>
          <w:lang w:val="en-GB"/>
        </w:rPr>
        <w:t>How to confirm the participation of the course</w:t>
      </w:r>
    </w:p>
    <w:p w14:paraId="1D964D95" w14:textId="0D0615AF" w:rsidR="00544D9C" w:rsidRDefault="00544D9C" w:rsidP="00544D9C">
      <w:pPr>
        <w:pStyle w:val="BodyText"/>
        <w:numPr>
          <w:ilvl w:val="1"/>
          <w:numId w:val="19"/>
        </w:numPr>
        <w:rPr>
          <w:lang w:val="en-GB"/>
        </w:rPr>
      </w:pPr>
      <w:r>
        <w:rPr>
          <w:lang w:val="en-GB"/>
        </w:rPr>
        <w:t>Attend the first class</w:t>
      </w:r>
    </w:p>
    <w:p w14:paraId="2C02FC53" w14:textId="689CDD18" w:rsidR="00E879DE" w:rsidRDefault="00E879DE" w:rsidP="00544D9C">
      <w:pPr>
        <w:pStyle w:val="BodyText"/>
        <w:numPr>
          <w:ilvl w:val="1"/>
          <w:numId w:val="19"/>
        </w:numPr>
        <w:rPr>
          <w:lang w:val="en-GB"/>
        </w:rPr>
      </w:pPr>
      <w:r>
        <w:rPr>
          <w:lang w:val="en-GB"/>
        </w:rPr>
        <w:t xml:space="preserve">Completing and submitting before </w:t>
      </w:r>
      <w:r w:rsidR="00D86BB8">
        <w:rPr>
          <w:lang w:val="en-GB"/>
        </w:rPr>
        <w:t xml:space="preserve">19.01.2026: the first part of learning diary and </w:t>
      </w:r>
      <w:r w:rsidR="00AD5C12">
        <w:rPr>
          <w:lang w:val="en-GB"/>
        </w:rPr>
        <w:t>assignments (Orientation exercise and DM-Intro)</w:t>
      </w:r>
    </w:p>
    <w:p w14:paraId="6D6A0D31" w14:textId="666A5285" w:rsidR="0077082A" w:rsidRDefault="0077082A" w:rsidP="00A03C6D">
      <w:pPr>
        <w:pStyle w:val="BodyText"/>
        <w:numPr>
          <w:ilvl w:val="0"/>
          <w:numId w:val="19"/>
        </w:numPr>
        <w:rPr>
          <w:lang w:val="en-GB"/>
        </w:rPr>
      </w:pPr>
      <w:r>
        <w:rPr>
          <w:lang w:val="en-GB"/>
        </w:rPr>
        <w:t>Minium requirements for passing the course</w:t>
      </w:r>
      <w:r w:rsidR="00506D83">
        <w:rPr>
          <w:lang w:val="en-GB"/>
        </w:rPr>
        <w:t>: passing both exams w</w:t>
      </w:r>
      <w:r w:rsidR="00472977">
        <w:rPr>
          <w:lang w:val="en-GB"/>
        </w:rPr>
        <w:t xml:space="preserve">ith </w:t>
      </w:r>
      <w:r w:rsidR="00227F4C">
        <w:rPr>
          <w:lang w:val="en-GB"/>
        </w:rPr>
        <w:t>50% and</w:t>
      </w:r>
      <w:r w:rsidR="00472977">
        <w:rPr>
          <w:lang w:val="en-GB"/>
        </w:rPr>
        <w:t xml:space="preserve"> done at least 70</w:t>
      </w:r>
      <w:r w:rsidR="002621EA">
        <w:rPr>
          <w:lang w:val="en-GB"/>
        </w:rPr>
        <w:t>% of the course assignment + the case assignment + learning diaries before the final exam.</w:t>
      </w:r>
    </w:p>
    <w:p w14:paraId="03BFFA0E" w14:textId="1DF899CB" w:rsidR="0077082A" w:rsidRDefault="0077082A" w:rsidP="00A03C6D">
      <w:pPr>
        <w:pStyle w:val="BodyText"/>
        <w:numPr>
          <w:ilvl w:val="0"/>
          <w:numId w:val="19"/>
        </w:numPr>
        <w:rPr>
          <w:lang w:val="en-GB"/>
        </w:rPr>
      </w:pPr>
      <w:r>
        <w:rPr>
          <w:lang w:val="en-GB"/>
        </w:rPr>
        <w:t>Recommend textbooks</w:t>
      </w:r>
      <w:r w:rsidR="002621EA">
        <w:rPr>
          <w:lang w:val="en-GB"/>
        </w:rPr>
        <w:t xml:space="preserve">: </w:t>
      </w:r>
    </w:p>
    <w:p w14:paraId="6D0B5388" w14:textId="0FA3B429" w:rsidR="00227F4C" w:rsidRDefault="007D7AE8" w:rsidP="00227F4C">
      <w:pPr>
        <w:pStyle w:val="BodyText"/>
        <w:numPr>
          <w:ilvl w:val="1"/>
          <w:numId w:val="19"/>
        </w:numPr>
        <w:rPr>
          <w:lang w:val="en-GB"/>
        </w:rPr>
      </w:pPr>
      <w:r>
        <w:rPr>
          <w:lang w:val="en-GB"/>
        </w:rPr>
        <w:t>Database System, 3</w:t>
      </w:r>
      <w:r w:rsidRPr="007D7AE8">
        <w:rPr>
          <w:vertAlign w:val="superscript"/>
          <w:lang w:val="en-GB"/>
        </w:rPr>
        <w:t>rd</w:t>
      </w:r>
      <w:r>
        <w:rPr>
          <w:lang w:val="en-GB"/>
        </w:rPr>
        <w:t xml:space="preserve"> edition or later</w:t>
      </w:r>
    </w:p>
    <w:p w14:paraId="2F9D5596" w14:textId="13087E62" w:rsidR="007D7AE8" w:rsidRDefault="007D7AE8" w:rsidP="00227F4C">
      <w:pPr>
        <w:pStyle w:val="BodyText"/>
        <w:numPr>
          <w:ilvl w:val="1"/>
          <w:numId w:val="19"/>
        </w:numPr>
        <w:rPr>
          <w:lang w:val="en-US"/>
        </w:rPr>
      </w:pPr>
      <w:r w:rsidRPr="00077A77">
        <w:rPr>
          <w:lang w:val="en-US"/>
        </w:rPr>
        <w:t xml:space="preserve">SQL Zoo </w:t>
      </w:r>
      <w:r w:rsidR="00077A77" w:rsidRPr="00077A77">
        <w:rPr>
          <w:lang w:val="en-US"/>
        </w:rPr>
        <w:t>and W</w:t>
      </w:r>
      <w:r w:rsidR="00077A77">
        <w:rPr>
          <w:lang w:val="en-US"/>
        </w:rPr>
        <w:t>3School online tutorials</w:t>
      </w:r>
    </w:p>
    <w:p w14:paraId="3DFE0F15" w14:textId="212F871F" w:rsidR="00077A77" w:rsidRPr="00077A77" w:rsidRDefault="00077A77" w:rsidP="00227F4C">
      <w:pPr>
        <w:pStyle w:val="BodyText"/>
        <w:numPr>
          <w:ilvl w:val="1"/>
          <w:numId w:val="19"/>
        </w:numPr>
        <w:rPr>
          <w:lang w:val="en-US"/>
        </w:rPr>
      </w:pPr>
      <w:r>
        <w:rPr>
          <w:lang w:val="en-US"/>
        </w:rPr>
        <w:t>Course handouts</w:t>
      </w:r>
    </w:p>
    <w:p w14:paraId="2CD4105C" w14:textId="1E8F4E33" w:rsidR="0077082A" w:rsidRDefault="005E324F" w:rsidP="00A03C6D">
      <w:pPr>
        <w:pStyle w:val="BodyText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What the teach </w:t>
      </w:r>
      <w:proofErr w:type="gramStart"/>
      <w:r>
        <w:rPr>
          <w:lang w:val="en-GB"/>
        </w:rPr>
        <w:t>has to</w:t>
      </w:r>
      <w:proofErr w:type="gramEnd"/>
      <w:r>
        <w:rPr>
          <w:lang w:val="en-GB"/>
        </w:rPr>
        <w:t xml:space="preserve"> ask you to submit a missing learning diary or remind repeatedly about low course activities etc.</w:t>
      </w:r>
      <w:r w:rsidR="008F6089">
        <w:rPr>
          <w:lang w:val="en-GB"/>
        </w:rPr>
        <w:t xml:space="preserve">, </w:t>
      </w:r>
      <w:r w:rsidR="00F9707C">
        <w:rPr>
          <w:lang w:val="en-GB"/>
        </w:rPr>
        <w:t xml:space="preserve">my grade could get lowered by one point. </w:t>
      </w:r>
    </w:p>
    <w:p w14:paraId="4F8FF8B0" w14:textId="33950552" w:rsidR="005E324F" w:rsidRPr="00DC1368" w:rsidRDefault="00C52610" w:rsidP="00A03C6D">
      <w:pPr>
        <w:pStyle w:val="BodyText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The using of AI in the course: </w:t>
      </w:r>
      <w:r w:rsidR="000F41FF">
        <w:rPr>
          <w:lang w:val="en-GB"/>
        </w:rPr>
        <w:t xml:space="preserve">I can use AI as a tutoring tool, not to have AI done the assignments for me. </w:t>
      </w:r>
    </w:p>
    <w:sectPr w:rsidR="005E324F" w:rsidRPr="00DC1368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03DA8" w14:textId="77777777" w:rsidR="00B12DBA" w:rsidRDefault="00B12DBA" w:rsidP="005B6516">
      <w:pPr>
        <w:spacing w:line="240" w:lineRule="auto"/>
      </w:pPr>
      <w:r>
        <w:separator/>
      </w:r>
    </w:p>
    <w:p w14:paraId="356A0024" w14:textId="77777777" w:rsidR="00B12DBA" w:rsidRDefault="00B12DBA"/>
  </w:endnote>
  <w:endnote w:type="continuationSeparator" w:id="0">
    <w:p w14:paraId="58B7499C" w14:textId="77777777" w:rsidR="00B12DBA" w:rsidRDefault="00B12DBA" w:rsidP="005B6516">
      <w:pPr>
        <w:spacing w:line="240" w:lineRule="auto"/>
      </w:pPr>
      <w:r>
        <w:continuationSeparator/>
      </w:r>
    </w:p>
    <w:p w14:paraId="0A8FD1CC" w14:textId="77777777" w:rsidR="00B12DBA" w:rsidRDefault="00B12D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D2DF" w14:textId="77777777" w:rsidR="00B12DBA" w:rsidRDefault="00B12DBA" w:rsidP="005B6516">
      <w:pPr>
        <w:spacing w:line="240" w:lineRule="auto"/>
      </w:pPr>
      <w:r>
        <w:separator/>
      </w:r>
    </w:p>
    <w:p w14:paraId="5400A09C" w14:textId="77777777" w:rsidR="00B12DBA" w:rsidRDefault="00B12DBA"/>
  </w:footnote>
  <w:footnote w:type="continuationSeparator" w:id="0">
    <w:p w14:paraId="2191B021" w14:textId="77777777" w:rsidR="00B12DBA" w:rsidRDefault="00B12DBA" w:rsidP="005B6516">
      <w:pPr>
        <w:spacing w:line="240" w:lineRule="auto"/>
      </w:pPr>
      <w:r>
        <w:continuationSeparator/>
      </w:r>
    </w:p>
    <w:p w14:paraId="6D1E95E9" w14:textId="77777777" w:rsidR="00B12DBA" w:rsidRDefault="00B12D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77777777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rsNttQ=="/>
            </w:sdtPr>
            <w:sdtContent>
              <w:r w:rsidR="000A47BD" w:rsidRPr="000A47BD">
                <w:rPr>
                  <w:rFonts w:cs="Arial"/>
                  <w:lang w:val="en-GB"/>
                </w:rPr>
                <w:t>Name/names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77777777" w:rsidR="009A0C12" w:rsidRPr="00963CA4" w:rsidRDefault="00000000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rsNttQ=="/>
            </w:sdtPr>
            <w:sdtContent>
              <w:r w:rsidR="000A47BD" w:rsidRPr="000A47BD">
                <w:rPr>
                  <w:rFonts w:cs="Arial"/>
                  <w:lang w:val="en-GB"/>
                </w:rPr>
                <w:t xml:space="preserve">Course </w:t>
              </w:r>
              <w:r w:rsidR="000A47BD">
                <w:rPr>
                  <w:rFonts w:cs="Arial"/>
                  <w:lang w:val="en-GB"/>
                </w:rPr>
                <w:t>code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77777777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rsNttQ=="/>
            </w:sdtPr>
            <w:sdtContent>
              <w:proofErr w:type="spellStart"/>
              <w:r w:rsidR="00167780">
                <w:rPr>
                  <w:rStyle w:val="BoldChar"/>
                </w:rPr>
                <w:t>Document</w:t>
              </w:r>
              <w:proofErr w:type="spellEnd"/>
              <w:r w:rsidR="00167780">
                <w:rPr>
                  <w:rStyle w:val="BoldChar"/>
                </w:rPr>
                <w:t xml:space="preserve"> </w:t>
              </w:r>
              <w:proofErr w:type="spellStart"/>
              <w:r w:rsidR="00167780">
                <w:rPr>
                  <w:rStyle w:val="BoldChar"/>
                </w:rPr>
                <w:t>type</w:t>
              </w:r>
              <w:proofErr w:type="spellEnd"/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77777777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0A47BD">
                <w:rPr>
                  <w:rFonts w:cs="Arial"/>
                </w:rPr>
                <w:t xml:space="preserve">Pick </w:t>
              </w:r>
              <w:proofErr w:type="spellStart"/>
              <w:r w:rsidR="000A47BD">
                <w:rPr>
                  <w:rFonts w:cs="Arial"/>
                </w:rPr>
                <w:t>date</w:t>
              </w:r>
              <w:proofErr w:type="spellEnd"/>
              <w:r w:rsidR="000A47BD">
                <w:rPr>
                  <w:rFonts w:cs="Arial"/>
                </w:rPr>
                <w:t xml:space="preserve"> 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18F22F77"/>
    <w:multiLevelType w:val="hybridMultilevel"/>
    <w:tmpl w:val="D23A7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94333"/>
    <w:multiLevelType w:val="hybridMultilevel"/>
    <w:tmpl w:val="4F249124"/>
    <w:lvl w:ilvl="0" w:tplc="E6282A0A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2" w15:restartNumberingAfterBreak="0">
    <w:nsid w:val="20DF3DF1"/>
    <w:multiLevelType w:val="hybridMultilevel"/>
    <w:tmpl w:val="4DECAF3E"/>
    <w:lvl w:ilvl="0" w:tplc="BEAE9262">
      <w:start w:val="1"/>
      <w:numFmt w:val="decimal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13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4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6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7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18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17"/>
  </w:num>
  <w:num w:numId="2" w16cid:durableId="1530529121">
    <w:abstractNumId w:val="16"/>
  </w:num>
  <w:num w:numId="3" w16cid:durableId="1350595422">
    <w:abstractNumId w:val="13"/>
  </w:num>
  <w:num w:numId="4" w16cid:durableId="369571512">
    <w:abstractNumId w:val="7"/>
  </w:num>
  <w:num w:numId="5" w16cid:durableId="1994141001">
    <w:abstractNumId w:val="15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4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18"/>
  </w:num>
  <w:num w:numId="17" w16cid:durableId="915748826">
    <w:abstractNumId w:val="11"/>
  </w:num>
  <w:num w:numId="18" w16cid:durableId="1536045551">
    <w:abstractNumId w:val="12"/>
  </w:num>
  <w:num w:numId="19" w16cid:durableId="162550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2268D"/>
    <w:rsid w:val="00031F0C"/>
    <w:rsid w:val="00045FD1"/>
    <w:rsid w:val="0004764B"/>
    <w:rsid w:val="00077A77"/>
    <w:rsid w:val="00091425"/>
    <w:rsid w:val="000947DB"/>
    <w:rsid w:val="00094F93"/>
    <w:rsid w:val="000A3B86"/>
    <w:rsid w:val="000A47BD"/>
    <w:rsid w:val="000B12F1"/>
    <w:rsid w:val="000C5C46"/>
    <w:rsid w:val="000C78AD"/>
    <w:rsid w:val="000F3B13"/>
    <w:rsid w:val="000F41FF"/>
    <w:rsid w:val="000F6929"/>
    <w:rsid w:val="00112F6E"/>
    <w:rsid w:val="00124A6A"/>
    <w:rsid w:val="00135021"/>
    <w:rsid w:val="001405E0"/>
    <w:rsid w:val="00167780"/>
    <w:rsid w:val="00172D58"/>
    <w:rsid w:val="00184F4C"/>
    <w:rsid w:val="00193AFD"/>
    <w:rsid w:val="001B44D7"/>
    <w:rsid w:val="001C1B02"/>
    <w:rsid w:val="001E58E2"/>
    <w:rsid w:val="001E7A1B"/>
    <w:rsid w:val="002216E0"/>
    <w:rsid w:val="00227F4C"/>
    <w:rsid w:val="0024159C"/>
    <w:rsid w:val="002621EA"/>
    <w:rsid w:val="0026702C"/>
    <w:rsid w:val="002814FE"/>
    <w:rsid w:val="0028698A"/>
    <w:rsid w:val="00290D75"/>
    <w:rsid w:val="002A07AE"/>
    <w:rsid w:val="002C2AB0"/>
    <w:rsid w:val="002C741F"/>
    <w:rsid w:val="002D2945"/>
    <w:rsid w:val="002E555D"/>
    <w:rsid w:val="002F38B6"/>
    <w:rsid w:val="002F7AA9"/>
    <w:rsid w:val="00314419"/>
    <w:rsid w:val="0032210A"/>
    <w:rsid w:val="00331534"/>
    <w:rsid w:val="00347CFC"/>
    <w:rsid w:val="00366110"/>
    <w:rsid w:val="00366A4E"/>
    <w:rsid w:val="00382D15"/>
    <w:rsid w:val="00385B54"/>
    <w:rsid w:val="0039260D"/>
    <w:rsid w:val="003B7FF5"/>
    <w:rsid w:val="003C54B6"/>
    <w:rsid w:val="003D2D27"/>
    <w:rsid w:val="003F417D"/>
    <w:rsid w:val="00402C40"/>
    <w:rsid w:val="00463F17"/>
    <w:rsid w:val="00472977"/>
    <w:rsid w:val="0049582E"/>
    <w:rsid w:val="004C04BA"/>
    <w:rsid w:val="004D5DFC"/>
    <w:rsid w:val="004D60A8"/>
    <w:rsid w:val="004F0B9F"/>
    <w:rsid w:val="004F18FE"/>
    <w:rsid w:val="0050545C"/>
    <w:rsid w:val="00506D83"/>
    <w:rsid w:val="00515758"/>
    <w:rsid w:val="00520E66"/>
    <w:rsid w:val="0052101C"/>
    <w:rsid w:val="00544D9C"/>
    <w:rsid w:val="00590093"/>
    <w:rsid w:val="0059534D"/>
    <w:rsid w:val="005A0F7A"/>
    <w:rsid w:val="005B0B08"/>
    <w:rsid w:val="005B6516"/>
    <w:rsid w:val="005C745A"/>
    <w:rsid w:val="005E324F"/>
    <w:rsid w:val="005F484F"/>
    <w:rsid w:val="005F5839"/>
    <w:rsid w:val="00615245"/>
    <w:rsid w:val="00621817"/>
    <w:rsid w:val="00633EEB"/>
    <w:rsid w:val="00642A63"/>
    <w:rsid w:val="0067238B"/>
    <w:rsid w:val="00696BAC"/>
    <w:rsid w:val="006D1A48"/>
    <w:rsid w:val="006D324E"/>
    <w:rsid w:val="006D3476"/>
    <w:rsid w:val="007168A5"/>
    <w:rsid w:val="00720D9D"/>
    <w:rsid w:val="00726E96"/>
    <w:rsid w:val="0077082A"/>
    <w:rsid w:val="00775599"/>
    <w:rsid w:val="007941C6"/>
    <w:rsid w:val="007A457C"/>
    <w:rsid w:val="007B0B60"/>
    <w:rsid w:val="007D02F3"/>
    <w:rsid w:val="007D7AE8"/>
    <w:rsid w:val="007F16DA"/>
    <w:rsid w:val="00825C67"/>
    <w:rsid w:val="008369B0"/>
    <w:rsid w:val="00856467"/>
    <w:rsid w:val="008645B9"/>
    <w:rsid w:val="008656EB"/>
    <w:rsid w:val="0087444E"/>
    <w:rsid w:val="008953DF"/>
    <w:rsid w:val="008D4F08"/>
    <w:rsid w:val="008D6207"/>
    <w:rsid w:val="008F6089"/>
    <w:rsid w:val="00917031"/>
    <w:rsid w:val="00963CA4"/>
    <w:rsid w:val="00967BA5"/>
    <w:rsid w:val="009854D0"/>
    <w:rsid w:val="009A0C12"/>
    <w:rsid w:val="009E3532"/>
    <w:rsid w:val="00A0176E"/>
    <w:rsid w:val="00A03C6D"/>
    <w:rsid w:val="00A12E82"/>
    <w:rsid w:val="00A15FF2"/>
    <w:rsid w:val="00A17ED2"/>
    <w:rsid w:val="00A269D8"/>
    <w:rsid w:val="00A61004"/>
    <w:rsid w:val="00A75D00"/>
    <w:rsid w:val="00A86597"/>
    <w:rsid w:val="00AB48EC"/>
    <w:rsid w:val="00AC61DB"/>
    <w:rsid w:val="00AD5C12"/>
    <w:rsid w:val="00B04F7D"/>
    <w:rsid w:val="00B109F7"/>
    <w:rsid w:val="00B12DBA"/>
    <w:rsid w:val="00B300E0"/>
    <w:rsid w:val="00B34EB0"/>
    <w:rsid w:val="00B4344C"/>
    <w:rsid w:val="00B66754"/>
    <w:rsid w:val="00B75498"/>
    <w:rsid w:val="00BA100B"/>
    <w:rsid w:val="00BD3DE9"/>
    <w:rsid w:val="00BE2574"/>
    <w:rsid w:val="00BF70AD"/>
    <w:rsid w:val="00C2018D"/>
    <w:rsid w:val="00C4579A"/>
    <w:rsid w:val="00C46722"/>
    <w:rsid w:val="00C52610"/>
    <w:rsid w:val="00C71DA0"/>
    <w:rsid w:val="00CF1644"/>
    <w:rsid w:val="00CF2BAF"/>
    <w:rsid w:val="00CF5CBC"/>
    <w:rsid w:val="00D12A94"/>
    <w:rsid w:val="00D83F56"/>
    <w:rsid w:val="00D86BB8"/>
    <w:rsid w:val="00D96C0B"/>
    <w:rsid w:val="00DB4890"/>
    <w:rsid w:val="00DC1368"/>
    <w:rsid w:val="00DC2C96"/>
    <w:rsid w:val="00DE558C"/>
    <w:rsid w:val="00DE7F77"/>
    <w:rsid w:val="00DF4F1F"/>
    <w:rsid w:val="00DF7E6D"/>
    <w:rsid w:val="00E010C0"/>
    <w:rsid w:val="00E13E3C"/>
    <w:rsid w:val="00E15947"/>
    <w:rsid w:val="00E36226"/>
    <w:rsid w:val="00E3738F"/>
    <w:rsid w:val="00E41293"/>
    <w:rsid w:val="00E47299"/>
    <w:rsid w:val="00E63590"/>
    <w:rsid w:val="00E7011C"/>
    <w:rsid w:val="00E83F42"/>
    <w:rsid w:val="00E879DE"/>
    <w:rsid w:val="00E957C7"/>
    <w:rsid w:val="00E9703C"/>
    <w:rsid w:val="00EB574C"/>
    <w:rsid w:val="00EB5BF2"/>
    <w:rsid w:val="00EF0402"/>
    <w:rsid w:val="00EF36E9"/>
    <w:rsid w:val="00EF6DB5"/>
    <w:rsid w:val="00F02A7B"/>
    <w:rsid w:val="00F2341D"/>
    <w:rsid w:val="00F53905"/>
    <w:rsid w:val="00F7372F"/>
    <w:rsid w:val="00F900F2"/>
    <w:rsid w:val="00F925A7"/>
    <w:rsid w:val="00F9707C"/>
    <w:rsid w:val="00FB3996"/>
    <w:rsid w:val="00FB4494"/>
    <w:rsid w:val="00FC0392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E65EF52E-84C2-47A0-95E7-0E29DC84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00000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00000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00000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00000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00000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AE32A2"/>
    <w:rsid w:val="00C21F18"/>
    <w:rsid w:val="00CF5CBC"/>
    <w:rsid w:val="00E92495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w14:textId="6FDA1229" w:rsidR="00A37C9A" w:rsidRPr="00E36226" w:rsidRDefault="00A37C9A" w:rsidP="00DF7E6D"&gt;&lt;w:r&gt;&lt;w:rPr&gt;&lt;w:rStyle w:val="BoldChar"/&gt;&lt;/w:rPr&gt;&lt;w:t&gt;Document type&lt;/w:t&gt;&lt;/w:r&gt;&lt;/w:p&gt;&lt;w:sectPr w:rsidR="00B67647"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w:pos="4819"/&gt;&lt;w:tab w:val="clear" w:pos="9638"/&gt;&lt;/w:tabs&gt;&lt;/w:pPr&gt;&lt;w:rPr&gt;&lt;w:rFonts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w:pos="4819"/&gt;&lt;w:tab w:val="right" w:pos="9638"/&gt;&lt;/w:tabs&gt;&lt;w:spacing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Pick date 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w14:textId="4FA073A6" w:rsidR="00384B99" w:rsidRPr="00E36226" w:rsidRDefault="00384B99" w:rsidP="00DF7E6D"&gt;&lt;w:r w:rsidRPr="000A47BD"&gt;&lt;w:rPr&gt;&lt;w:rFonts w:cs="Arial"/&gt;&lt;w:lang w:val="en-GB"/&gt;&lt;/w:rPr&gt;&lt;w:t&gt;Course&lt;/w:t&gt;&lt;/w:r&gt;&lt;w:r w:rsidRPr="000A47BD"&gt;&lt;w:rPr&gt;&lt;w:rFonts w:cs="Arial"/&gt;&lt;w:lang w:val="en-GB"/&gt;&lt;/w:rPr&gt;&lt;w:t xml:space="preserve"&gt; &lt;/w:t&gt;&lt;/w:r&gt;&lt;w:r&gt;&lt;w:rPr&gt;&lt;w:rFonts w:cs="Arial"/&gt;&lt;w:lang w:val="en-GB"/&gt;&lt;/w:rPr&gt;&lt;w:t&gt;code&lt;/w:t&gt;&lt;/w:r&gt;&lt;/w:p&gt;&lt;w:sectPr w:rsidR="00514DCA"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w14:textId="5F459F83" w:rsidR="002B4E92" w:rsidRPr="00963CA4" w:rsidRDefault="002B4E92" w:rsidP="00515758"&gt;&lt;w:pPr&gt;&lt;w:rPr&gt;&lt;w:rFonts w:cs="Arial"/&gt;&lt;/w:rPr&gt;&lt;/w:pPr&gt;&lt;w:r w:rsidRPr="000A47BD"&gt;&lt;w:rPr&gt;&lt;w:rFonts w:cs="Arial"/&gt;&lt;w:lang w:val="en-GB"/&gt;&lt;/w:rPr&gt;&lt;w:t&gt;Name/names&lt;/w:t&gt;&lt;/w:r&gt;&lt;/w:p&gt;&lt;w:sectPr w:rsidR="00A45B98" w:rsidRPr="00963CA4"&gt;&lt;w:pgSz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D45E6F-54ED-40F5-920A-A600CBAE9277}">
  <ds:schemaRefs/>
</ds:datastoreItem>
</file>

<file path=customXml/itemProps3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66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Main Title Reflecting the Document Content</vt:lpstr>
      <vt:lpstr>Asiakirjan sisältöä kuvaava pääotsikko</vt:lpstr>
    </vt:vector>
  </TitlesOfParts>
  <Company>Haaga-Helia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Diary – Data Management and Databases</dc:title>
  <dc:subject/>
  <dc:creator>Tuan Doan</dc:creator>
  <cp:keywords/>
  <dc:description/>
  <cp:lastModifiedBy>Tuan Doan</cp:lastModifiedBy>
  <cp:revision>44</cp:revision>
  <dcterms:created xsi:type="dcterms:W3CDTF">2026-01-15T14:50:00Z</dcterms:created>
  <dcterms:modified xsi:type="dcterms:W3CDTF">2026-01-15T16:07:00Z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