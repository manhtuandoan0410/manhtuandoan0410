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49F05510" w:rsidR="00515758" w:rsidRPr="000A47BD" w:rsidRDefault="009721AD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JHSCbQ=="/>
              </w:sdtPr>
              <w:sdtEndPr/>
              <w:sdtContent>
                <w:r w:rsidR="00BE6026" w:rsidRPr="00657FFE">
                  <w:rPr>
                    <w:rFonts w:cs="Arial"/>
                    <w:lang w:val="en-GB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20BB1EA8" w:rsidR="00515758" w:rsidRPr="000A47BD" w:rsidRDefault="009721A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JHSCbQ=="/>
              </w:sdtPr>
              <w:sdtEndPr/>
              <w:sdtContent>
                <w:sdt>
                  <w:sdtPr>
                    <w:rPr>
                      <w:rFonts w:cs="Arial"/>
                    </w:rPr>
                    <w:id w:val="1318466545"/>
                    <w:placeholder>
                      <w:docPart w:val="C0EBECC58D324711B998AB89E7711125"/>
                    </w:placeholder>
                    <w15:dataBinding w:prefixMappings="" w:xpath="/metatiedot[1]/numero[1]" w:storeItemID="{1AD45E6F-54ED-40F5-920A-A600CBAE9277}"/>
                  </w:sdtPr>
                  <w:sdtEndPr/>
                  <w:sdtContent>
                    <w:r w:rsidR="00723D33">
                      <w:rPr>
                        <w:rFonts w:cs="Arial"/>
                      </w:rPr>
                      <w:t xml:space="preserve">Python </w:t>
                    </w:r>
                    <w:r w:rsidR="00723D33" w:rsidRPr="00560C15">
                      <w:rPr>
                        <w:rFonts w:cs="Arial"/>
                      </w:rPr>
                      <w:t>Programming - SOF00</w:t>
                    </w:r>
                    <w:r w:rsidR="00723D33">
                      <w:rPr>
                        <w:rFonts w:cs="Arial"/>
                      </w:rPr>
                      <w:t>4</w:t>
                    </w:r>
                    <w:r w:rsidR="00723D33" w:rsidRPr="00560C15">
                      <w:rPr>
                        <w:rFonts w:cs="Arial"/>
                      </w:rPr>
                      <w:t>AS2AE-30</w:t>
                    </w:r>
                    <w:r w:rsidR="00723D33">
                      <w:rPr>
                        <w:rFonts w:cs="Arial"/>
                      </w:rPr>
                      <w:t>09</w:t>
                    </w:r>
                  </w:sdtContent>
                </w:sdt>
              </w:sdtContent>
            </w:sdt>
          </w:p>
        </w:tc>
        <w:tc>
          <w:tcPr>
            <w:tcW w:w="3827" w:type="dxa"/>
          </w:tcPr>
          <w:p w14:paraId="2F573DD9" w14:textId="17DBE3FA" w:rsidR="00515758" w:rsidRDefault="009721AD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JHSCbQ=="/>
              </w:sdtPr>
              <w:sdtEndPr/>
              <w:sdtContent>
                <w:r w:rsidR="00723D33">
                  <w:rPr>
                    <w:rStyle w:val="BoldChar"/>
                  </w:rPr>
                  <w:t>Written Assignment</w:t>
                </w:r>
              </w:sdtContent>
            </w:sdt>
          </w:p>
          <w:p w14:paraId="40EC78B0" w14:textId="47EEFE1F" w:rsidR="00515758" w:rsidRDefault="009721AD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24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EB04A4">
                  <w:rPr>
                    <w:rFonts w:cs="Arial"/>
                  </w:rPr>
                  <w:t>2</w:t>
                </w:r>
                <w:r w:rsidR="00657FFE">
                  <w:rPr>
                    <w:rFonts w:cs="Arial"/>
                  </w:rPr>
                  <w:t>4</w:t>
                </w:r>
                <w:r w:rsidR="00CC34E5">
                  <w:rPr>
                    <w:rFonts w:cs="Arial"/>
                  </w:rPr>
                  <w:t>.</w:t>
                </w:r>
                <w:r w:rsidR="00EB04A4">
                  <w:rPr>
                    <w:rFonts w:cs="Arial"/>
                  </w:rPr>
                  <w:t>3</w:t>
                </w:r>
                <w:r w:rsidR="00CC34E5">
                  <w:rPr>
                    <w:rFonts w:cs="Arial"/>
                  </w:rPr>
                  <w:t>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3C54664D" w:rsidR="000A47BD" w:rsidRDefault="00560C15" w:rsidP="002216E0">
          <w:pPr>
            <w:pStyle w:val="Heading1"/>
            <w:rPr>
              <w:lang w:val="en-GB"/>
            </w:rPr>
          </w:pPr>
          <w:r w:rsidRPr="00560C15">
            <w:rPr>
              <w:lang w:val="en-GB"/>
            </w:rPr>
            <w:t xml:space="preserve">Written Assignment Week </w:t>
          </w:r>
          <w:r w:rsidR="00657FFE">
            <w:rPr>
              <w:lang w:val="en-GB"/>
            </w:rPr>
            <w:t>6</w:t>
          </w:r>
        </w:p>
      </w:sdtContent>
    </w:sdt>
    <w:p w14:paraId="2BF1590D" w14:textId="7A115306" w:rsidR="00D061C3" w:rsidRPr="00D061C3" w:rsidRDefault="008E7400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Strings in Python are immutable, so s</w:t>
      </w:r>
      <w:r w:rsidR="003A427E">
        <w:rPr>
          <w:lang w:val="en-GB"/>
        </w:rPr>
        <w:t xml:space="preserve">.upper() does not modify the string s. it returns a new string, but the </w:t>
      </w:r>
      <w:r w:rsidR="00D061C3">
        <w:rPr>
          <w:lang w:val="en-GB"/>
        </w:rPr>
        <w:t>code does not store it. So s stays “abc”</w:t>
      </w:r>
      <w:r w:rsidR="005256BD">
        <w:rPr>
          <w:lang w:val="en-GB"/>
        </w:rPr>
        <w:t>.</w:t>
      </w:r>
    </w:p>
    <w:p w14:paraId="215BB13E" w14:textId="77777777" w:rsidR="0046401E" w:rsidRPr="0046401E" w:rsidRDefault="00933936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Yes, it’s true. In Python, </w:t>
      </w:r>
      <w:r w:rsidR="00547F86">
        <w:rPr>
          <w:lang w:val="en-GB"/>
        </w:rPr>
        <w:t>a single character is treated as a string of length one</w:t>
      </w:r>
      <w:r w:rsidR="005256BD">
        <w:rPr>
          <w:lang w:val="en-GB"/>
        </w:rPr>
        <w:t>.</w:t>
      </w:r>
      <w:r w:rsidR="00D12B90">
        <w:rPr>
          <w:lang w:val="en-GB"/>
        </w:rPr>
        <w:t xml:space="preserve"> </w:t>
      </w:r>
    </w:p>
    <w:p w14:paraId="762AE1F8" w14:textId="77777777" w:rsidR="00064229" w:rsidRPr="00064229" w:rsidRDefault="003B14CE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We can test if a substring exists in a string by </w:t>
      </w:r>
      <w:r w:rsidR="002F14D9">
        <w:rPr>
          <w:lang w:val="en-GB"/>
        </w:rPr>
        <w:t xml:space="preserve">doing “string” in string, for e.g </w:t>
      </w:r>
      <w:r w:rsidR="00064229">
        <w:rPr>
          <w:lang w:val="en-GB"/>
        </w:rPr>
        <w:t>print(</w:t>
      </w:r>
      <w:r w:rsidR="002F14D9">
        <w:rPr>
          <w:lang w:val="en-GB"/>
        </w:rPr>
        <w:t>“abc” in s</w:t>
      </w:r>
      <w:r w:rsidR="00064229">
        <w:rPr>
          <w:lang w:val="en-GB"/>
        </w:rPr>
        <w:t>)</w:t>
      </w:r>
    </w:p>
    <w:p w14:paraId="4705ACAF" w14:textId="77777777" w:rsidR="001B26A1" w:rsidRPr="001B26A1" w:rsidRDefault="00197AD6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To find the character in a string that has the highest character code, we use max(</w:t>
      </w:r>
      <w:r w:rsidR="001B26A1">
        <w:rPr>
          <w:lang w:val="en-GB"/>
        </w:rPr>
        <w:t>) method e.g. max(s)</w:t>
      </w:r>
    </w:p>
    <w:p w14:paraId="7167983E" w14:textId="77777777" w:rsidR="001A4580" w:rsidRPr="001A4580" w:rsidRDefault="001A4580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T</w:t>
      </w:r>
      <w:r w:rsidR="00515328">
        <w:rPr>
          <w:lang w:val="en-GB"/>
        </w:rPr>
        <w:t>h</w:t>
      </w:r>
      <w:r>
        <w:rPr>
          <w:lang w:val="en-GB"/>
        </w:rPr>
        <w:t>e string handling methods below do</w:t>
      </w:r>
    </w:p>
    <w:p w14:paraId="568E0D9C" w14:textId="77777777" w:rsidR="00B862D5" w:rsidRPr="00B862D5" w:rsidRDefault="001A4580" w:rsidP="001A4580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Strip() </w:t>
      </w:r>
      <w:r w:rsidR="00B862D5">
        <w:rPr>
          <w:lang w:val="en-GB"/>
        </w:rPr>
        <w:t>removes whitespace from the start and end of a string</w:t>
      </w:r>
    </w:p>
    <w:p w14:paraId="5D5BE447" w14:textId="77777777" w:rsidR="00B51F24" w:rsidRPr="00B51F24" w:rsidRDefault="00B862D5" w:rsidP="001A4580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Capitalize() return a new string where</w:t>
      </w:r>
      <w:r>
        <w:rPr>
          <w:lang w:val="en-GB"/>
        </w:rPr>
        <w:br/>
        <w:t xml:space="preserve">- first character </w:t>
      </w:r>
      <w:r w:rsidR="00B51F24" w:rsidRPr="00B51F24">
        <w:rPr>
          <w:lang w:val="en-GB"/>
        </w:rPr>
        <w:sym w:font="Wingdings" w:char="F0E0"/>
      </w:r>
      <w:r w:rsidR="00B51F24">
        <w:rPr>
          <w:lang w:val="en-GB"/>
        </w:rPr>
        <w:t xml:space="preserve"> uppercase</w:t>
      </w:r>
      <w:r w:rsidR="00B51F24">
        <w:rPr>
          <w:lang w:val="en-GB"/>
        </w:rPr>
        <w:br/>
        <w:t xml:space="preserve">- the rest </w:t>
      </w:r>
      <w:r w:rsidR="00B51F24" w:rsidRPr="00B51F24">
        <w:rPr>
          <w:lang w:val="en-GB"/>
        </w:rPr>
        <w:sym w:font="Wingdings" w:char="F0E0"/>
      </w:r>
      <w:r w:rsidR="00B51F24">
        <w:rPr>
          <w:lang w:val="en-GB"/>
        </w:rPr>
        <w:t xml:space="preserve"> lowercase</w:t>
      </w:r>
    </w:p>
    <w:p w14:paraId="6A7F0D12" w14:textId="77777777" w:rsidR="00A26C61" w:rsidRPr="00A26C61" w:rsidRDefault="00A26C61" w:rsidP="00B51F24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The string handling methods below do</w:t>
      </w:r>
    </w:p>
    <w:p w14:paraId="5FC95A66" w14:textId="281097EB" w:rsidR="00D04E60" w:rsidRPr="00D04E60" w:rsidRDefault="00D04E60" w:rsidP="00A26C61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Find() returns the index of the first occurrence</w:t>
      </w:r>
    </w:p>
    <w:p w14:paraId="0C699774" w14:textId="77777777" w:rsidR="003F4017" w:rsidRPr="003F4017" w:rsidRDefault="00D04E60" w:rsidP="00A26C61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Rfind() returns the index of the last occurrence </w:t>
      </w:r>
    </w:p>
    <w:p w14:paraId="389A57D5" w14:textId="77777777" w:rsidR="003F4017" w:rsidRDefault="003F4017" w:rsidP="003F4017">
      <w:pPr>
        <w:pStyle w:val="BodyText"/>
        <w:ind w:left="2608"/>
        <w:rPr>
          <w:lang w:val="en-GB"/>
        </w:rPr>
      </w:pPr>
      <w:r>
        <w:rPr>
          <w:lang w:val="en-GB"/>
        </w:rPr>
        <w:t>Both return -1 if not found</w:t>
      </w:r>
    </w:p>
    <w:p w14:paraId="5B9A798B" w14:textId="104B422E" w:rsidR="003F4017" w:rsidRPr="0002403C" w:rsidRDefault="00F82698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We can check if a string contains only letters by using the method</w:t>
      </w:r>
      <w:r w:rsidR="0002403C">
        <w:rPr>
          <w:lang w:val="en-GB"/>
        </w:rPr>
        <w:t xml:space="preserve"> isalpha(). E.g. s.isalpha()</w:t>
      </w:r>
    </w:p>
    <w:p w14:paraId="73EBFD96" w14:textId="3894D9E4" w:rsidR="0002403C" w:rsidRPr="00E03994" w:rsidRDefault="00043753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String slicing is a method</w:t>
      </w:r>
      <w:r w:rsidR="00CB32BC">
        <w:rPr>
          <w:lang w:val="en-GB"/>
        </w:rPr>
        <w:t xml:space="preserve"> that extracts a part of a string</w:t>
      </w:r>
      <w:r w:rsidR="009C761F">
        <w:rPr>
          <w:lang w:val="en-GB"/>
        </w:rPr>
        <w:t>. The syntax is like this</w:t>
      </w:r>
      <w:r w:rsidR="009C761F">
        <w:rPr>
          <w:lang w:val="en-GB"/>
        </w:rPr>
        <w:br/>
        <w:t>s[starting_index:ending_i</w:t>
      </w:r>
      <w:r w:rsidR="00E03994">
        <w:rPr>
          <w:lang w:val="en-GB"/>
        </w:rPr>
        <w:t>ndex:step]</w:t>
      </w:r>
      <w:r w:rsidR="005A32C7">
        <w:rPr>
          <w:lang w:val="en-GB"/>
        </w:rPr>
        <w:br/>
      </w:r>
      <w:r w:rsidR="00E03994">
        <w:rPr>
          <w:lang w:val="en-GB"/>
        </w:rPr>
        <w:br/>
        <w:t>It returns a new string</w:t>
      </w:r>
    </w:p>
    <w:p w14:paraId="3F19D8F5" w14:textId="66BAA4BC" w:rsidR="00E03994" w:rsidRPr="00187D34" w:rsidRDefault="00187D34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Yes. We can apply slicing on lists too</w:t>
      </w:r>
    </w:p>
    <w:p w14:paraId="618A0AB8" w14:textId="64599CCA" w:rsidR="00187D34" w:rsidRPr="009F21BF" w:rsidRDefault="00D964D2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The codes print</w:t>
      </w:r>
      <w:r>
        <w:rPr>
          <w:rFonts w:ascii="Helvetica" w:hAnsi="Helvetica" w:cs="Helvetica"/>
          <w:kern w:val="0"/>
          <w:sz w:val="24"/>
          <w:lang w:val="en-GB" w:bidi="ar-SA"/>
        </w:rPr>
        <w:br/>
        <w:t>- print(s</w:t>
      </w:r>
      <w:r w:rsidR="00AA6B8D">
        <w:rPr>
          <w:rFonts w:ascii="Helvetica" w:hAnsi="Helvetica" w:cs="Helvetica"/>
          <w:kern w:val="0"/>
          <w:sz w:val="24"/>
          <w:lang w:val="en-GB" w:bidi="ar-SA"/>
        </w:rPr>
        <w:t xml:space="preserve">[a:b]) </w:t>
      </w:r>
      <w:r w:rsidR="000576A9">
        <w:rPr>
          <w:rFonts w:ascii="Helvetica" w:hAnsi="Helvetica" w:cs="Helvetica"/>
          <w:kern w:val="0"/>
          <w:sz w:val="24"/>
          <w:lang w:val="en-GB" w:bidi="ar-SA"/>
        </w:rPr>
        <w:t>&amp; print(s[1:3</w:t>
      </w:r>
      <w:r w:rsidR="0006713B">
        <w:rPr>
          <w:rFonts w:ascii="Helvetica" w:hAnsi="Helvetica" w:cs="Helvetica"/>
          <w:kern w:val="0"/>
          <w:sz w:val="24"/>
          <w:lang w:val="en-GB" w:bidi="ar-SA"/>
        </w:rPr>
        <w:t xml:space="preserve">]) </w:t>
      </w:r>
      <w:r w:rsidR="00AA6B8D" w:rsidRPr="00AA6B8D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AA6B8D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06713B">
        <w:rPr>
          <w:rFonts w:ascii="Helvetica" w:hAnsi="Helvetica" w:cs="Helvetica"/>
          <w:kern w:val="0"/>
          <w:sz w:val="24"/>
          <w:lang w:val="en-GB" w:bidi="ar-SA"/>
        </w:rPr>
        <w:t xml:space="preserve">output: </w:t>
      </w:r>
      <w:r w:rsidR="00AA6B8D">
        <w:rPr>
          <w:rFonts w:ascii="Helvetica" w:hAnsi="Helvetica" w:cs="Helvetica"/>
          <w:kern w:val="0"/>
          <w:sz w:val="24"/>
          <w:lang w:val="en-GB" w:bidi="ar-SA"/>
        </w:rPr>
        <w:t>TO</w:t>
      </w:r>
      <w:r w:rsidR="0006713B">
        <w:rPr>
          <w:rFonts w:ascii="Helvetica" w:hAnsi="Helvetica" w:cs="Helvetica"/>
          <w:kern w:val="0"/>
          <w:sz w:val="24"/>
          <w:lang w:val="en-GB" w:bidi="ar-SA"/>
        </w:rPr>
        <w:t>, slicing others characters</w:t>
      </w:r>
      <w:r w:rsidR="008D5C9F">
        <w:rPr>
          <w:rFonts w:ascii="Helvetica" w:hAnsi="Helvetica" w:cs="Helvetica"/>
          <w:kern w:val="0"/>
          <w:sz w:val="24"/>
          <w:lang w:val="en-GB" w:bidi="ar-SA"/>
        </w:rPr>
        <w:t>, and keep 1 and 2</w:t>
      </w:r>
      <w:r w:rsidR="008D5C9F">
        <w:rPr>
          <w:rFonts w:ascii="Helvetica" w:hAnsi="Helvetica" w:cs="Helvetica"/>
          <w:kern w:val="0"/>
          <w:sz w:val="24"/>
          <w:lang w:val="en-GB" w:bidi="ar-SA"/>
        </w:rPr>
        <w:br/>
        <w:t>- print(s</w:t>
      </w:r>
      <w:r w:rsidR="00FC6119">
        <w:rPr>
          <w:rFonts w:ascii="Helvetica" w:hAnsi="Helvetica" w:cs="Helvetica"/>
          <w:kern w:val="0"/>
          <w:sz w:val="24"/>
          <w:lang w:val="en-GB" w:bidi="ar-SA"/>
        </w:rPr>
        <w:t xml:space="preserve">[:]) </w:t>
      </w:r>
      <w:r w:rsidR="00FC6119" w:rsidRPr="00FC6119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FC6119">
        <w:rPr>
          <w:rFonts w:ascii="Helvetica" w:hAnsi="Helvetica" w:cs="Helvetica"/>
          <w:kern w:val="0"/>
          <w:sz w:val="24"/>
          <w:lang w:val="en-GB" w:bidi="ar-SA"/>
        </w:rPr>
        <w:t xml:space="preserve"> output: STOP, slicing </w:t>
      </w:r>
      <w:r w:rsidR="00560BF5">
        <w:rPr>
          <w:rFonts w:ascii="Helvetica" w:hAnsi="Helvetica" w:cs="Helvetica"/>
          <w:kern w:val="0"/>
          <w:sz w:val="24"/>
          <w:lang w:val="en-GB" w:bidi="ar-SA"/>
        </w:rPr>
        <w:t>nothing</w:t>
      </w:r>
      <w:r w:rsidR="000E61E1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print(s[1:]) </w:t>
      </w:r>
      <w:r w:rsidR="000E61E1" w:rsidRPr="000E61E1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0E61E1">
        <w:rPr>
          <w:rFonts w:ascii="Helvetica" w:hAnsi="Helvetica" w:cs="Helvetica"/>
          <w:kern w:val="0"/>
          <w:sz w:val="24"/>
          <w:lang w:val="en-GB" w:bidi="ar-SA"/>
        </w:rPr>
        <w:t xml:space="preserve"> output: TOP, slicing </w:t>
      </w:r>
      <w:r w:rsidR="006B5804">
        <w:rPr>
          <w:rFonts w:ascii="Helvetica" w:hAnsi="Helvetica" w:cs="Helvetica"/>
          <w:kern w:val="0"/>
          <w:sz w:val="24"/>
          <w:lang w:val="en-GB" w:bidi="ar-SA"/>
        </w:rPr>
        <w:t>index 0 and keeping the rest</w:t>
      </w:r>
      <w:r w:rsidR="006B5804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print(s[:1]) </w:t>
      </w:r>
      <w:r w:rsidR="006B5804" w:rsidRPr="006B5804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6B5804">
        <w:rPr>
          <w:rFonts w:ascii="Helvetica" w:hAnsi="Helvetica" w:cs="Helvetica"/>
          <w:kern w:val="0"/>
          <w:sz w:val="24"/>
          <w:lang w:val="en-GB" w:bidi="ar-SA"/>
        </w:rPr>
        <w:t xml:space="preserve"> output: S</w:t>
      </w:r>
      <w:r w:rsidR="00740505">
        <w:rPr>
          <w:rFonts w:ascii="Helvetica" w:hAnsi="Helvetica" w:cs="Helvetica"/>
          <w:kern w:val="0"/>
          <w:sz w:val="24"/>
          <w:lang w:val="en-GB" w:bidi="ar-SA"/>
        </w:rPr>
        <w:t xml:space="preserve">, </w:t>
      </w:r>
      <w:r w:rsidR="005E713B">
        <w:rPr>
          <w:rFonts w:ascii="Helvetica" w:hAnsi="Helvetica" w:cs="Helvetica"/>
          <w:kern w:val="0"/>
          <w:sz w:val="24"/>
          <w:lang w:val="en-GB" w:bidi="ar-SA"/>
        </w:rPr>
        <w:t>keeping from index 0 to 1</w:t>
      </w:r>
      <w:r w:rsidR="005E713B">
        <w:rPr>
          <w:rFonts w:ascii="Helvetica" w:hAnsi="Helvetica" w:cs="Helvetica"/>
          <w:kern w:val="0"/>
          <w:sz w:val="24"/>
          <w:lang w:val="en-GB" w:bidi="ar-SA"/>
        </w:rPr>
        <w:br/>
        <w:t xml:space="preserve">- </w:t>
      </w:r>
      <w:r w:rsidR="0085049C">
        <w:rPr>
          <w:rFonts w:ascii="Helvetica" w:hAnsi="Helvetica" w:cs="Helvetica"/>
          <w:kern w:val="0"/>
          <w:sz w:val="24"/>
          <w:lang w:val="en-GB" w:bidi="ar-SA"/>
        </w:rPr>
        <w:t>print(s[</w:t>
      </w:r>
      <w:r w:rsidR="00E139D1">
        <w:rPr>
          <w:rFonts w:ascii="Helvetica" w:hAnsi="Helvetica" w:cs="Helvetica"/>
          <w:kern w:val="0"/>
          <w:sz w:val="24"/>
          <w:lang w:val="en-GB" w:bidi="ar-SA"/>
        </w:rPr>
        <w:t xml:space="preserve">::2]) </w:t>
      </w:r>
      <w:r w:rsidR="00E139D1" w:rsidRPr="00E139D1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E139D1">
        <w:rPr>
          <w:rFonts w:ascii="Helvetica" w:hAnsi="Helvetica" w:cs="Helvetica"/>
          <w:kern w:val="0"/>
          <w:sz w:val="24"/>
          <w:lang w:val="en-GB" w:bidi="ar-SA"/>
        </w:rPr>
        <w:t xml:space="preserve"> output: SO, slicing every 2</w:t>
      </w:r>
      <w:r w:rsidR="00E139D1" w:rsidRPr="00E139D1">
        <w:rPr>
          <w:rFonts w:ascii="Helvetica" w:hAnsi="Helvetica" w:cs="Helvetica"/>
          <w:kern w:val="0"/>
          <w:sz w:val="24"/>
          <w:vertAlign w:val="superscript"/>
          <w:lang w:val="en-GB" w:bidi="ar-SA"/>
        </w:rPr>
        <w:t>nd</w:t>
      </w:r>
      <w:r w:rsidR="00E139D1">
        <w:rPr>
          <w:rFonts w:ascii="Helvetica" w:hAnsi="Helvetica" w:cs="Helvetica"/>
          <w:kern w:val="0"/>
          <w:sz w:val="24"/>
          <w:lang w:val="en-GB" w:bidi="ar-SA"/>
        </w:rPr>
        <w:t xml:space="preserve"> character</w:t>
      </w:r>
      <w:r w:rsidR="00F535B0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print(s[::-3]) </w:t>
      </w:r>
      <w:r w:rsidR="00F535B0" w:rsidRPr="00F535B0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F535B0">
        <w:rPr>
          <w:rFonts w:ascii="Helvetica" w:hAnsi="Helvetica" w:cs="Helvetica"/>
          <w:kern w:val="0"/>
          <w:sz w:val="24"/>
          <w:lang w:val="en-GB" w:bidi="ar-SA"/>
        </w:rPr>
        <w:t xml:space="preserve"> output: </w:t>
      </w:r>
      <w:r w:rsidR="007831FC">
        <w:rPr>
          <w:rFonts w:ascii="Helvetica" w:hAnsi="Helvetica" w:cs="Helvetica"/>
          <w:kern w:val="0"/>
          <w:sz w:val="24"/>
          <w:lang w:val="en-GB" w:bidi="ar-SA"/>
        </w:rPr>
        <w:t>PT</w:t>
      </w:r>
      <w:r w:rsidR="00764E8E">
        <w:rPr>
          <w:rFonts w:ascii="Helvetica" w:hAnsi="Helvetica" w:cs="Helvetica"/>
          <w:kern w:val="0"/>
          <w:sz w:val="24"/>
          <w:lang w:val="en-GB" w:bidi="ar-SA"/>
        </w:rPr>
        <w:t>, similar to print(s[::2]) but backward/reverse stepping</w:t>
      </w:r>
      <w:r w:rsidR="00764E8E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print(s[::-1]) </w:t>
      </w:r>
      <w:r w:rsidR="00764E8E" w:rsidRPr="00764E8E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764E8E">
        <w:rPr>
          <w:rFonts w:ascii="Helvetica" w:hAnsi="Helvetica" w:cs="Helvetica"/>
          <w:kern w:val="0"/>
          <w:sz w:val="24"/>
          <w:lang w:val="en-GB" w:bidi="ar-SA"/>
        </w:rPr>
        <w:t xml:space="preserve"> output: POTS</w:t>
      </w:r>
      <w:r w:rsidR="00C57834">
        <w:rPr>
          <w:rFonts w:ascii="Helvetica" w:hAnsi="Helvetica" w:cs="Helvetica"/>
          <w:kern w:val="0"/>
          <w:sz w:val="24"/>
          <w:lang w:val="en-GB" w:bidi="ar-SA"/>
        </w:rPr>
        <w:t>, full reverse stepping</w:t>
      </w:r>
    </w:p>
    <w:p w14:paraId="3D588405" w14:textId="174F0F94" w:rsidR="009F21BF" w:rsidRPr="00282A98" w:rsidRDefault="00282A98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lastRenderedPageBreak/>
        <w:t>Methods</w:t>
      </w:r>
    </w:p>
    <w:p w14:paraId="7FDAA55D" w14:textId="6F4FE983" w:rsidR="00282A98" w:rsidRPr="0010375B" w:rsidRDefault="00282A98" w:rsidP="00282A98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 xml:space="preserve">Split() </w:t>
      </w:r>
      <w:r w:rsidR="0010375B" w:rsidRPr="0010375B">
        <w:rPr>
          <w:rFonts w:ascii="Helvetica" w:hAnsi="Helvetica" w:cs="Helvetica"/>
          <w:kern w:val="0"/>
          <w:sz w:val="24"/>
          <w:lang w:val="en-GB" w:bidi="ar-SA"/>
        </w:rPr>
        <w:sym w:font="Wingdings" w:char="F0E0"/>
      </w:r>
      <w:r w:rsidR="0010375B">
        <w:rPr>
          <w:rFonts w:ascii="Helvetica" w:hAnsi="Helvetica" w:cs="Helvetica"/>
          <w:kern w:val="0"/>
          <w:sz w:val="24"/>
          <w:lang w:val="en-GB" w:bidi="ar-SA"/>
        </w:rPr>
        <w:t xml:space="preserve"> splits on whitespace (or a custom separator)</w:t>
      </w:r>
    </w:p>
    <w:p w14:paraId="096C8E65" w14:textId="34F94C36" w:rsidR="0010375B" w:rsidRPr="00F572CC" w:rsidRDefault="0010375B" w:rsidP="00282A98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 xml:space="preserve">Splitlines() </w:t>
      </w:r>
      <w:r w:rsidRPr="0010375B">
        <w:rPr>
          <w:rFonts w:ascii="Helvetica" w:hAnsi="Helvetica" w:cs="Helvetica"/>
          <w:kern w:val="0"/>
          <w:sz w:val="24"/>
          <w:lang w:val="en-GB" w:bidi="ar-SA"/>
        </w:rPr>
        <w:sym w:font="Wingdings" w:char="F0E0"/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splits on</w:t>
      </w:r>
      <w:r w:rsidR="007D380C">
        <w:rPr>
          <w:rFonts w:ascii="Helvetica" w:hAnsi="Helvetica" w:cs="Helvetica"/>
          <w:kern w:val="0"/>
          <w:sz w:val="24"/>
          <w:lang w:val="en-GB" w:bidi="ar-SA"/>
        </w:rPr>
        <w:t>-</w:t>
      </w:r>
      <w:r>
        <w:rPr>
          <w:rFonts w:ascii="Helvetica" w:hAnsi="Helvetica" w:cs="Helvetica"/>
          <w:kern w:val="0"/>
          <w:sz w:val="24"/>
          <w:lang w:val="en-GB" w:bidi="ar-SA"/>
        </w:rPr>
        <w:t>line breaks ( \</w:t>
      </w:r>
      <w:r w:rsidR="003A7557">
        <w:rPr>
          <w:rFonts w:ascii="Helvetica" w:hAnsi="Helvetica" w:cs="Helvetica"/>
          <w:kern w:val="0"/>
          <w:sz w:val="24"/>
          <w:lang w:val="en-GB" w:bidi="ar-SA"/>
        </w:rPr>
        <w:t>n, \r\n )</w:t>
      </w:r>
    </w:p>
    <w:p w14:paraId="484FF39B" w14:textId="5932937A" w:rsidR="00F572CC" w:rsidRDefault="00BD14A3" w:rsidP="00F572CC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GB" w:bidi="ar-SA"/>
        </w:rPr>
      </w:pPr>
      <w:r w:rsidRPr="00BD14A3">
        <w:rPr>
          <w:rFonts w:ascii="Helvetica" w:hAnsi="Helvetica" w:cs="Helvetica"/>
          <w:kern w:val="0"/>
          <w:sz w:val="24"/>
          <w:lang w:val="en-GB" w:bidi="ar-SA"/>
        </w:rPr>
        <w:t>The code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prints [‘A’, ‘B’, ‘C’]</w:t>
      </w:r>
      <w:r w:rsidR="001A2F83">
        <w:rPr>
          <w:rFonts w:ascii="Helvetica" w:hAnsi="Helvetica" w:cs="Helvetica"/>
          <w:kern w:val="0"/>
          <w:sz w:val="24"/>
          <w:lang w:val="en-GB" w:bidi="ar-SA"/>
        </w:rPr>
        <w:t>, splits on whitespace</w:t>
      </w:r>
    </w:p>
    <w:p w14:paraId="20C1BA89" w14:textId="776FBE8A" w:rsidR="001A2F83" w:rsidRDefault="002B55AF" w:rsidP="00F572CC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Join() method combines a list of strings into one string, inserting the separator between items</w:t>
      </w:r>
      <w:r w:rsidR="00AB26AF">
        <w:rPr>
          <w:rFonts w:ascii="Helvetica" w:hAnsi="Helvetica" w:cs="Helvetica"/>
          <w:kern w:val="0"/>
          <w:sz w:val="24"/>
          <w:lang w:val="en-GB" w:bidi="ar-SA"/>
        </w:rPr>
        <w:br/>
        <w:t>e.g. “,”.join([“1”, “2”, “3”])</w:t>
      </w:r>
      <w:r w:rsidR="005A660C">
        <w:rPr>
          <w:rFonts w:ascii="Helvetica" w:hAnsi="Helvetica" w:cs="Helvetica"/>
          <w:kern w:val="0"/>
          <w:sz w:val="24"/>
          <w:lang w:val="en-GB" w:bidi="ar-SA"/>
        </w:rPr>
        <w:t xml:space="preserve"> #</w:t>
      </w:r>
      <w:r w:rsidR="00AB26AF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AB26AF" w:rsidRPr="00AB26AF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AB26AF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5A660C">
        <w:rPr>
          <w:rFonts w:ascii="Helvetica" w:hAnsi="Helvetica" w:cs="Helvetica"/>
          <w:kern w:val="0"/>
          <w:sz w:val="24"/>
          <w:lang w:val="en-GB" w:bidi="ar-SA"/>
        </w:rPr>
        <w:t>output “1, 2, 3”</w:t>
      </w:r>
    </w:p>
    <w:p w14:paraId="7C464EEB" w14:textId="77777777" w:rsidR="005A660C" w:rsidRPr="00BD14A3" w:rsidRDefault="005A660C" w:rsidP="00F572CC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GB" w:bidi="ar-SA"/>
        </w:rPr>
      </w:pPr>
    </w:p>
    <w:p w14:paraId="511738D1" w14:textId="5BADC099" w:rsidR="009111D4" w:rsidRDefault="008F249C" w:rsidP="009111D4">
      <w:pPr>
        <w:pStyle w:val="BodyText"/>
        <w:rPr>
          <w:rFonts w:ascii="Helvetica" w:hAnsi="Helvetica" w:cs="Helvetica"/>
          <w:kern w:val="0"/>
          <w:sz w:val="24"/>
          <w:lang w:val="en-GB" w:bidi="ar-SA"/>
        </w:rPr>
      </w:pPr>
      <w:r w:rsidRPr="008F249C">
        <w:rPr>
          <w:rFonts w:ascii="Helvetica" w:hAnsi="Helvetica" w:cs="Helvetica"/>
          <w:kern w:val="0"/>
          <w:sz w:val="24"/>
          <w:lang w:val="en-GB" w:bidi="ar-SA"/>
        </w:rPr>
        <w:t>Output: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print(x): </w:t>
      </w:r>
      <w:r w:rsidR="00BB1549">
        <w:rPr>
          <w:rFonts w:ascii="Helvetica" w:hAnsi="Helvetica" w:cs="Helvetica"/>
          <w:kern w:val="0"/>
          <w:sz w:val="24"/>
          <w:lang w:val="en-GB" w:bidi="ar-SA"/>
        </w:rPr>
        <w:t>1,2,3</w:t>
      </w:r>
      <w:r w:rsidR="00BB1549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print(z): </w:t>
      </w:r>
      <w:r w:rsidR="0052457E">
        <w:rPr>
          <w:rFonts w:ascii="Helvetica" w:hAnsi="Helvetica" w:cs="Helvetica"/>
          <w:kern w:val="0"/>
          <w:sz w:val="24"/>
          <w:lang w:val="en-GB" w:bidi="ar-SA"/>
        </w:rPr>
        <w:t>1,2,3</w:t>
      </w:r>
      <w:r w:rsidR="009111D4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9111D4" w:rsidRPr="009111D4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9111D4">
        <w:rPr>
          <w:rFonts w:ascii="Helvetica" w:hAnsi="Helvetica" w:cs="Helvetica"/>
          <w:kern w:val="0"/>
          <w:sz w:val="24"/>
          <w:lang w:val="en-GB" w:bidi="ar-SA"/>
        </w:rPr>
        <w:t xml:space="preserve"> reasons:</w:t>
      </w:r>
    </w:p>
    <w:p w14:paraId="4C24E5A0" w14:textId="4FAE41F7" w:rsidR="009111D4" w:rsidRDefault="0028591E" w:rsidP="009111D4">
      <w:pPr>
        <w:pStyle w:val="BodyText"/>
        <w:numPr>
          <w:ilvl w:val="0"/>
          <w:numId w:val="36"/>
        </w:numPr>
        <w:rPr>
          <w:rFonts w:ascii="Helvetica" w:hAnsi="Helvetica" w:cs="Helvetica"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y = x.split(c)</w:t>
      </w:r>
      <w:r w:rsidR="008A166B" w:rsidRPr="008A166B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8A166B">
        <w:rPr>
          <w:rFonts w:ascii="Helvetica" w:hAnsi="Helvetica" w:cs="Helvetica"/>
          <w:kern w:val="0"/>
          <w:sz w:val="24"/>
          <w:lang w:val="en-GB" w:bidi="ar-SA"/>
        </w:rPr>
        <w:t xml:space="preserve"> output: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8F2072">
        <w:rPr>
          <w:rFonts w:ascii="Helvetica" w:hAnsi="Helvetica" w:cs="Helvetica"/>
          <w:kern w:val="0"/>
          <w:sz w:val="24"/>
          <w:lang w:val="en-GB" w:bidi="ar-SA"/>
        </w:rPr>
        <w:t>[“1”, “2”, “3”], then</w:t>
      </w:r>
    </w:p>
    <w:p w14:paraId="2C28BD37" w14:textId="046E8963" w:rsidR="008F2072" w:rsidRPr="008F249C" w:rsidRDefault="008F2072" w:rsidP="009111D4">
      <w:pPr>
        <w:pStyle w:val="BodyText"/>
        <w:numPr>
          <w:ilvl w:val="0"/>
          <w:numId w:val="36"/>
        </w:numPr>
        <w:rPr>
          <w:rFonts w:ascii="Helvetica" w:hAnsi="Helvetica" w:cs="Helvetica"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z = c.join(y)</w:t>
      </w:r>
      <w:r w:rsidR="008A166B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8A166B" w:rsidRPr="008A166B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8A166B">
        <w:rPr>
          <w:rFonts w:ascii="Helvetica" w:hAnsi="Helvetica" w:cs="Helvetica"/>
          <w:kern w:val="0"/>
          <w:sz w:val="24"/>
          <w:lang w:val="en-GB" w:bidi="ar-SA"/>
        </w:rPr>
        <w:t xml:space="preserve"> connect the previous output again with “,”</w:t>
      </w:r>
      <w:r w:rsidR="00C70ADD">
        <w:rPr>
          <w:rFonts w:ascii="Helvetica" w:hAnsi="Helvetica" w:cs="Helvetica"/>
          <w:kern w:val="0"/>
          <w:sz w:val="24"/>
          <w:lang w:val="en-GB" w:bidi="ar-SA"/>
        </w:rPr>
        <w:br/>
      </w:r>
      <w:r w:rsidR="00C70ADD" w:rsidRPr="00C70ADD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C70ADD">
        <w:rPr>
          <w:rFonts w:ascii="Helvetica" w:hAnsi="Helvetica" w:cs="Helvetica"/>
          <w:kern w:val="0"/>
          <w:sz w:val="24"/>
          <w:lang w:val="en-GB" w:bidi="ar-SA"/>
        </w:rPr>
        <w:t xml:space="preserve"> print(z) is exactly the same with print(x) above</w:t>
      </w:r>
    </w:p>
    <w:sectPr w:rsidR="008F2072" w:rsidRPr="008F249C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451CA" w14:textId="77777777" w:rsidR="009721AD" w:rsidRDefault="009721AD" w:rsidP="005B6516">
      <w:pPr>
        <w:spacing w:line="240" w:lineRule="auto"/>
      </w:pPr>
      <w:r>
        <w:separator/>
      </w:r>
    </w:p>
    <w:p w14:paraId="53F27F43" w14:textId="77777777" w:rsidR="009721AD" w:rsidRDefault="009721AD"/>
  </w:endnote>
  <w:endnote w:type="continuationSeparator" w:id="0">
    <w:p w14:paraId="08E412B7" w14:textId="77777777" w:rsidR="009721AD" w:rsidRDefault="009721AD" w:rsidP="005B6516">
      <w:pPr>
        <w:spacing w:line="240" w:lineRule="auto"/>
      </w:pPr>
      <w:r>
        <w:continuationSeparator/>
      </w:r>
    </w:p>
    <w:p w14:paraId="30AEB8A5" w14:textId="77777777" w:rsidR="009721AD" w:rsidRDefault="009721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C357" w14:textId="77777777" w:rsidR="009721AD" w:rsidRDefault="009721AD" w:rsidP="005B6516">
      <w:pPr>
        <w:spacing w:line="240" w:lineRule="auto"/>
      </w:pPr>
      <w:r>
        <w:separator/>
      </w:r>
    </w:p>
    <w:p w14:paraId="3DEDABD5" w14:textId="77777777" w:rsidR="009721AD" w:rsidRDefault="009721AD"/>
  </w:footnote>
  <w:footnote w:type="continuationSeparator" w:id="0">
    <w:p w14:paraId="4D8D71B4" w14:textId="77777777" w:rsidR="009721AD" w:rsidRDefault="009721AD" w:rsidP="005B6516">
      <w:pPr>
        <w:spacing w:line="240" w:lineRule="auto"/>
      </w:pPr>
      <w:r>
        <w:continuationSeparator/>
      </w:r>
    </w:p>
    <w:p w14:paraId="464FD84A" w14:textId="77777777" w:rsidR="009721AD" w:rsidRDefault="009721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58CA7421" w:rsidR="009A0C12" w:rsidRPr="00963CA4" w:rsidRDefault="009721AD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JHSCbQ=="/>
            </w:sdtPr>
            <w:sdtEndPr/>
            <w:sdtContent>
              <w:r w:rsidR="00657FFE" w:rsidRPr="00657FFE">
                <w:rPr>
                  <w:rFonts w:cs="Arial"/>
                  <w:lang w:val="en-GB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1216CEDE" w:rsidR="009A0C12" w:rsidRPr="00963CA4" w:rsidRDefault="009721AD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JHSCbQ=="/>
            </w:sdtPr>
            <w:sdtEndPr/>
            <w:sdtContent>
              <w:sdt>
                <w:sdtPr>
                  <w:rPr>
                    <w:rFonts w:cs="Arial"/>
                  </w:rPr>
                  <w:id w:val="538253638"/>
                  <w:placeholder>
                    <w:docPart w:val="AC54A1B93FD14426A7A412E8936895D2"/>
                  </w:placeholder>
                  <w15:dataBinding w:prefixMappings="" w:xpath="/metatiedot[1]/numero[1]" w:storeItemID="{1AD45E6F-54ED-40F5-920A-A600CBAE9277}" w16sdtdh:storeItemChecksum="JHSCbQ=="/>
                </w:sdtPr>
                <w:sdtEndPr/>
                <w:sdtContent>
                  <w:r w:rsidR="00723D33">
                    <w:rPr>
                      <w:rFonts w:cs="Arial"/>
                    </w:rPr>
                    <w:t xml:space="preserve">Python </w:t>
                  </w:r>
                  <w:r w:rsidR="00723D33" w:rsidRPr="00560C15">
                    <w:rPr>
                      <w:rFonts w:cs="Arial"/>
                    </w:rPr>
                    <w:t>Programming - SOF00</w:t>
                  </w:r>
                  <w:r w:rsidR="00723D33">
                    <w:rPr>
                      <w:rFonts w:cs="Arial"/>
                    </w:rPr>
                    <w:t>4</w:t>
                  </w:r>
                  <w:r w:rsidR="00723D33" w:rsidRPr="00560C15">
                    <w:rPr>
                      <w:rFonts w:cs="Arial"/>
                    </w:rPr>
                    <w:t>AS2AE-30</w:t>
                  </w:r>
                  <w:r w:rsidR="00723D33">
                    <w:rPr>
                      <w:rFonts w:cs="Arial"/>
                    </w:rPr>
                    <w:t>09</w:t>
                  </w:r>
                </w:sdtContent>
              </w:sdt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74082785" w:rsidR="009A0C12" w:rsidRDefault="009721AD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JHSCbQ=="/>
            </w:sdtPr>
            <w:sdtEndPr/>
            <w:sdtContent>
              <w:r w:rsidR="00723D33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771DEBDD" w:rsidR="00B109F7" w:rsidRDefault="009721AD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24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657FFE">
                <w:rPr>
                  <w:rFonts w:cs="Arial"/>
                </w:rPr>
                <w:t>24.3.2026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345588"/>
    <w:multiLevelType w:val="hybridMultilevel"/>
    <w:tmpl w:val="61AA3C12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4CD6F41"/>
    <w:multiLevelType w:val="hybridMultilevel"/>
    <w:tmpl w:val="AFBEAD90"/>
    <w:lvl w:ilvl="0" w:tplc="853268A0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0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1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883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573E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9E6543"/>
    <w:multiLevelType w:val="hybridMultilevel"/>
    <w:tmpl w:val="82580DBA"/>
    <w:lvl w:ilvl="0" w:tplc="F9C8145C">
      <w:start w:val="1"/>
      <w:numFmt w:val="decimal"/>
      <w:lvlText w:val="%1."/>
      <w:lvlJc w:val="left"/>
      <w:pPr>
        <w:ind w:left="29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94" w:hanging="360"/>
      </w:pPr>
    </w:lvl>
    <w:lvl w:ilvl="2" w:tplc="0809001B" w:tentative="1">
      <w:start w:val="1"/>
      <w:numFmt w:val="lowerRoman"/>
      <w:lvlText w:val="%3."/>
      <w:lvlJc w:val="right"/>
      <w:pPr>
        <w:ind w:left="4414" w:hanging="180"/>
      </w:pPr>
    </w:lvl>
    <w:lvl w:ilvl="3" w:tplc="0809000F" w:tentative="1">
      <w:start w:val="1"/>
      <w:numFmt w:val="decimal"/>
      <w:lvlText w:val="%4."/>
      <w:lvlJc w:val="left"/>
      <w:pPr>
        <w:ind w:left="5134" w:hanging="360"/>
      </w:pPr>
    </w:lvl>
    <w:lvl w:ilvl="4" w:tplc="08090019" w:tentative="1">
      <w:start w:val="1"/>
      <w:numFmt w:val="lowerLetter"/>
      <w:lvlText w:val="%5."/>
      <w:lvlJc w:val="left"/>
      <w:pPr>
        <w:ind w:left="5854" w:hanging="360"/>
      </w:pPr>
    </w:lvl>
    <w:lvl w:ilvl="5" w:tplc="0809001B" w:tentative="1">
      <w:start w:val="1"/>
      <w:numFmt w:val="lowerRoman"/>
      <w:lvlText w:val="%6."/>
      <w:lvlJc w:val="right"/>
      <w:pPr>
        <w:ind w:left="6574" w:hanging="180"/>
      </w:pPr>
    </w:lvl>
    <w:lvl w:ilvl="6" w:tplc="0809000F" w:tentative="1">
      <w:start w:val="1"/>
      <w:numFmt w:val="decimal"/>
      <w:lvlText w:val="%7."/>
      <w:lvlJc w:val="left"/>
      <w:pPr>
        <w:ind w:left="7294" w:hanging="360"/>
      </w:pPr>
    </w:lvl>
    <w:lvl w:ilvl="7" w:tplc="08090019" w:tentative="1">
      <w:start w:val="1"/>
      <w:numFmt w:val="lowerLetter"/>
      <w:lvlText w:val="%8."/>
      <w:lvlJc w:val="left"/>
      <w:pPr>
        <w:ind w:left="8014" w:hanging="360"/>
      </w:pPr>
    </w:lvl>
    <w:lvl w:ilvl="8" w:tplc="0809001B" w:tentative="1">
      <w:start w:val="1"/>
      <w:numFmt w:val="lowerRoman"/>
      <w:lvlText w:val="%9."/>
      <w:lvlJc w:val="right"/>
      <w:pPr>
        <w:ind w:left="8734" w:hanging="180"/>
      </w:pPr>
    </w:lvl>
  </w:abstractNum>
  <w:abstractNum w:abstractNumId="15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0346542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9" w15:restartNumberingAfterBreak="0">
    <w:nsid w:val="31693F0C"/>
    <w:multiLevelType w:val="multilevel"/>
    <w:tmpl w:val="BC848CD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0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1" w15:restartNumberingAfterBreak="0">
    <w:nsid w:val="37DE0D3A"/>
    <w:multiLevelType w:val="hybridMultilevel"/>
    <w:tmpl w:val="15722E9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F776B"/>
    <w:multiLevelType w:val="hybridMultilevel"/>
    <w:tmpl w:val="4EDCDBB6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3" w15:restartNumberingAfterBreak="0">
    <w:nsid w:val="4C564453"/>
    <w:multiLevelType w:val="hybridMultilevel"/>
    <w:tmpl w:val="4F7EF8C6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4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25" w15:restartNumberingAfterBreak="0">
    <w:nsid w:val="4EDB6B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7" w15:restartNumberingAfterBreak="0">
    <w:nsid w:val="5B731F92"/>
    <w:multiLevelType w:val="hybridMultilevel"/>
    <w:tmpl w:val="A5182F0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9" w15:restartNumberingAfterBreak="0">
    <w:nsid w:val="728F1EDA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0" w15:restartNumberingAfterBreak="0">
    <w:nsid w:val="777E7004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1" w15:restartNumberingAfterBreak="0">
    <w:nsid w:val="77F24B03"/>
    <w:multiLevelType w:val="hybridMultilevel"/>
    <w:tmpl w:val="6AF6F472"/>
    <w:lvl w:ilvl="0" w:tplc="853268A0">
      <w:start w:val="1"/>
      <w:numFmt w:val="lowerLetter"/>
      <w:lvlText w:val="%1."/>
      <w:lvlJc w:val="left"/>
      <w:pPr>
        <w:ind w:left="24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2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3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34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5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33"/>
  </w:num>
  <w:num w:numId="2" w16cid:durableId="1530529121">
    <w:abstractNumId w:val="26"/>
  </w:num>
  <w:num w:numId="3" w16cid:durableId="1350595422">
    <w:abstractNumId w:val="15"/>
  </w:num>
  <w:num w:numId="4" w16cid:durableId="369571512">
    <w:abstractNumId w:val="8"/>
  </w:num>
  <w:num w:numId="5" w16cid:durableId="1994141001">
    <w:abstractNumId w:val="24"/>
  </w:num>
  <w:num w:numId="6" w16cid:durableId="64838663">
    <w:abstractNumId w:val="10"/>
  </w:num>
  <w:num w:numId="7" w16cid:durableId="574433455">
    <w:abstractNumId w:val="6"/>
  </w:num>
  <w:num w:numId="8" w16cid:durableId="221715698">
    <w:abstractNumId w:val="17"/>
  </w:num>
  <w:num w:numId="9" w16cid:durableId="651905141">
    <w:abstractNumId w:val="11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35"/>
  </w:num>
  <w:num w:numId="17" w16cid:durableId="1920671290">
    <w:abstractNumId w:val="34"/>
  </w:num>
  <w:num w:numId="18" w16cid:durableId="1358963693">
    <w:abstractNumId w:val="16"/>
  </w:num>
  <w:num w:numId="19" w16cid:durableId="1175998423">
    <w:abstractNumId w:val="20"/>
  </w:num>
  <w:num w:numId="20" w16cid:durableId="1609972376">
    <w:abstractNumId w:val="32"/>
  </w:num>
  <w:num w:numId="21" w16cid:durableId="602153542">
    <w:abstractNumId w:val="28"/>
  </w:num>
  <w:num w:numId="22" w16cid:durableId="1185942403">
    <w:abstractNumId w:val="29"/>
  </w:num>
  <w:num w:numId="23" w16cid:durableId="1035040960">
    <w:abstractNumId w:val="7"/>
  </w:num>
  <w:num w:numId="24" w16cid:durableId="548690072">
    <w:abstractNumId w:val="31"/>
  </w:num>
  <w:num w:numId="25" w16cid:durableId="1480459754">
    <w:abstractNumId w:val="9"/>
  </w:num>
  <w:num w:numId="26" w16cid:durableId="715005275">
    <w:abstractNumId w:val="27"/>
  </w:num>
  <w:num w:numId="27" w16cid:durableId="261837830">
    <w:abstractNumId w:val="22"/>
  </w:num>
  <w:num w:numId="28" w16cid:durableId="838496554">
    <w:abstractNumId w:val="21"/>
  </w:num>
  <w:num w:numId="29" w16cid:durableId="2076470394">
    <w:abstractNumId w:val="25"/>
  </w:num>
  <w:num w:numId="30" w16cid:durableId="1725833779">
    <w:abstractNumId w:val="23"/>
  </w:num>
  <w:num w:numId="31" w16cid:durableId="1661737298">
    <w:abstractNumId w:val="12"/>
  </w:num>
  <w:num w:numId="32" w16cid:durableId="435099596">
    <w:abstractNumId w:val="13"/>
  </w:num>
  <w:num w:numId="33" w16cid:durableId="108281613">
    <w:abstractNumId w:val="30"/>
  </w:num>
  <w:num w:numId="34" w16cid:durableId="1674645577">
    <w:abstractNumId w:val="18"/>
  </w:num>
  <w:num w:numId="35" w16cid:durableId="1725324056">
    <w:abstractNumId w:val="19"/>
  </w:num>
  <w:num w:numId="36" w16cid:durableId="10518836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2471"/>
    <w:rsid w:val="00015531"/>
    <w:rsid w:val="0002268D"/>
    <w:rsid w:val="0002403C"/>
    <w:rsid w:val="00025538"/>
    <w:rsid w:val="00031F0C"/>
    <w:rsid w:val="00043753"/>
    <w:rsid w:val="00045FD1"/>
    <w:rsid w:val="0004764B"/>
    <w:rsid w:val="000576A9"/>
    <w:rsid w:val="00064229"/>
    <w:rsid w:val="0006713B"/>
    <w:rsid w:val="00091425"/>
    <w:rsid w:val="000947DB"/>
    <w:rsid w:val="000A3B86"/>
    <w:rsid w:val="000A47BD"/>
    <w:rsid w:val="000A7A04"/>
    <w:rsid w:val="000B12F1"/>
    <w:rsid w:val="000C5C46"/>
    <w:rsid w:val="000C78AD"/>
    <w:rsid w:val="000E61E1"/>
    <w:rsid w:val="000F27AD"/>
    <w:rsid w:val="000F3B13"/>
    <w:rsid w:val="000F3CAC"/>
    <w:rsid w:val="000F6929"/>
    <w:rsid w:val="00101BD1"/>
    <w:rsid w:val="0010375B"/>
    <w:rsid w:val="00106E81"/>
    <w:rsid w:val="00112F6E"/>
    <w:rsid w:val="00135021"/>
    <w:rsid w:val="00167780"/>
    <w:rsid w:val="00172D58"/>
    <w:rsid w:val="00181180"/>
    <w:rsid w:val="00184F4C"/>
    <w:rsid w:val="00187D34"/>
    <w:rsid w:val="00193AFD"/>
    <w:rsid w:val="00197AD6"/>
    <w:rsid w:val="001A2F83"/>
    <w:rsid w:val="001A4580"/>
    <w:rsid w:val="001A53B9"/>
    <w:rsid w:val="001B26A1"/>
    <w:rsid w:val="001B44D7"/>
    <w:rsid w:val="001B7530"/>
    <w:rsid w:val="001C1B02"/>
    <w:rsid w:val="002040B2"/>
    <w:rsid w:val="002216E0"/>
    <w:rsid w:val="0024159C"/>
    <w:rsid w:val="0026152C"/>
    <w:rsid w:val="0026702C"/>
    <w:rsid w:val="002814FE"/>
    <w:rsid w:val="00282A98"/>
    <w:rsid w:val="0028591E"/>
    <w:rsid w:val="0028698A"/>
    <w:rsid w:val="00290D75"/>
    <w:rsid w:val="002B0650"/>
    <w:rsid w:val="002B55AF"/>
    <w:rsid w:val="002C2AB0"/>
    <w:rsid w:val="002C741F"/>
    <w:rsid w:val="002D2945"/>
    <w:rsid w:val="002E1352"/>
    <w:rsid w:val="002E555D"/>
    <w:rsid w:val="002E72BB"/>
    <w:rsid w:val="002F14D9"/>
    <w:rsid w:val="002F38B6"/>
    <w:rsid w:val="002F7AA9"/>
    <w:rsid w:val="00300EE6"/>
    <w:rsid w:val="0031612D"/>
    <w:rsid w:val="00331534"/>
    <w:rsid w:val="00347CFC"/>
    <w:rsid w:val="00366040"/>
    <w:rsid w:val="00366110"/>
    <w:rsid w:val="00366A4E"/>
    <w:rsid w:val="00385B54"/>
    <w:rsid w:val="0039260D"/>
    <w:rsid w:val="003A427E"/>
    <w:rsid w:val="003A7557"/>
    <w:rsid w:val="003B14CE"/>
    <w:rsid w:val="003B7FF5"/>
    <w:rsid w:val="003C54B6"/>
    <w:rsid w:val="003D2D27"/>
    <w:rsid w:val="003F4017"/>
    <w:rsid w:val="003F417D"/>
    <w:rsid w:val="004006A7"/>
    <w:rsid w:val="00402C40"/>
    <w:rsid w:val="00425C07"/>
    <w:rsid w:val="00445434"/>
    <w:rsid w:val="00463F17"/>
    <w:rsid w:val="0046401E"/>
    <w:rsid w:val="00474BF9"/>
    <w:rsid w:val="0049582E"/>
    <w:rsid w:val="004B7E1D"/>
    <w:rsid w:val="004C04BA"/>
    <w:rsid w:val="004C3AC0"/>
    <w:rsid w:val="004D5DFC"/>
    <w:rsid w:val="004D60A8"/>
    <w:rsid w:val="004E20F0"/>
    <w:rsid w:val="004E3EDF"/>
    <w:rsid w:val="004F18FE"/>
    <w:rsid w:val="0050545C"/>
    <w:rsid w:val="00515328"/>
    <w:rsid w:val="00515758"/>
    <w:rsid w:val="00520E66"/>
    <w:rsid w:val="0052101C"/>
    <w:rsid w:val="0052457E"/>
    <w:rsid w:val="005256BD"/>
    <w:rsid w:val="00547F86"/>
    <w:rsid w:val="00550DED"/>
    <w:rsid w:val="0055313B"/>
    <w:rsid w:val="00560BF5"/>
    <w:rsid w:val="00560C15"/>
    <w:rsid w:val="00562FB6"/>
    <w:rsid w:val="00590093"/>
    <w:rsid w:val="0059226D"/>
    <w:rsid w:val="005936E6"/>
    <w:rsid w:val="0059534D"/>
    <w:rsid w:val="005A0F7A"/>
    <w:rsid w:val="005A32C7"/>
    <w:rsid w:val="005A660C"/>
    <w:rsid w:val="005B0B08"/>
    <w:rsid w:val="005B1C61"/>
    <w:rsid w:val="005B6516"/>
    <w:rsid w:val="005E713B"/>
    <w:rsid w:val="005F484F"/>
    <w:rsid w:val="005F5839"/>
    <w:rsid w:val="00615245"/>
    <w:rsid w:val="00631AC6"/>
    <w:rsid w:val="00633EEB"/>
    <w:rsid w:val="006361B6"/>
    <w:rsid w:val="00642A63"/>
    <w:rsid w:val="00647875"/>
    <w:rsid w:val="00657FFE"/>
    <w:rsid w:val="0067238B"/>
    <w:rsid w:val="00696BAC"/>
    <w:rsid w:val="006A5827"/>
    <w:rsid w:val="006B5804"/>
    <w:rsid w:val="006D1A48"/>
    <w:rsid w:val="006D324E"/>
    <w:rsid w:val="006D3476"/>
    <w:rsid w:val="007062E8"/>
    <w:rsid w:val="007168A5"/>
    <w:rsid w:val="00720D9D"/>
    <w:rsid w:val="00723CF3"/>
    <w:rsid w:val="00723D33"/>
    <w:rsid w:val="00740505"/>
    <w:rsid w:val="00747FEF"/>
    <w:rsid w:val="00764E8E"/>
    <w:rsid w:val="00775599"/>
    <w:rsid w:val="007831FC"/>
    <w:rsid w:val="00793EB1"/>
    <w:rsid w:val="007941C6"/>
    <w:rsid w:val="00797D47"/>
    <w:rsid w:val="007A457C"/>
    <w:rsid w:val="007B0B60"/>
    <w:rsid w:val="007D02F3"/>
    <w:rsid w:val="007D380C"/>
    <w:rsid w:val="007F16DA"/>
    <w:rsid w:val="00825C67"/>
    <w:rsid w:val="008369B0"/>
    <w:rsid w:val="0085049C"/>
    <w:rsid w:val="008504F5"/>
    <w:rsid w:val="00856467"/>
    <w:rsid w:val="008645B9"/>
    <w:rsid w:val="008656EB"/>
    <w:rsid w:val="008953DF"/>
    <w:rsid w:val="008A166B"/>
    <w:rsid w:val="008B3D17"/>
    <w:rsid w:val="008D4F08"/>
    <w:rsid w:val="008D5C9F"/>
    <w:rsid w:val="008E7400"/>
    <w:rsid w:val="008F2072"/>
    <w:rsid w:val="008F249C"/>
    <w:rsid w:val="008F5141"/>
    <w:rsid w:val="009111D4"/>
    <w:rsid w:val="00917031"/>
    <w:rsid w:val="00932DAD"/>
    <w:rsid w:val="00933936"/>
    <w:rsid w:val="009408E4"/>
    <w:rsid w:val="00951F70"/>
    <w:rsid w:val="00960715"/>
    <w:rsid w:val="00963CA4"/>
    <w:rsid w:val="00967BA5"/>
    <w:rsid w:val="009721AD"/>
    <w:rsid w:val="00983BE9"/>
    <w:rsid w:val="009854D0"/>
    <w:rsid w:val="009A0C12"/>
    <w:rsid w:val="009C761F"/>
    <w:rsid w:val="009D754A"/>
    <w:rsid w:val="009E335A"/>
    <w:rsid w:val="009E3532"/>
    <w:rsid w:val="009E46C7"/>
    <w:rsid w:val="009F21BF"/>
    <w:rsid w:val="00A0176E"/>
    <w:rsid w:val="00A04B38"/>
    <w:rsid w:val="00A12E82"/>
    <w:rsid w:val="00A15FF2"/>
    <w:rsid w:val="00A17ED2"/>
    <w:rsid w:val="00A226C1"/>
    <w:rsid w:val="00A269D8"/>
    <w:rsid w:val="00A26C61"/>
    <w:rsid w:val="00A61004"/>
    <w:rsid w:val="00A62378"/>
    <w:rsid w:val="00A86597"/>
    <w:rsid w:val="00A954BD"/>
    <w:rsid w:val="00AA11C7"/>
    <w:rsid w:val="00AA6B8D"/>
    <w:rsid w:val="00AB0927"/>
    <w:rsid w:val="00AB26AF"/>
    <w:rsid w:val="00AC61DB"/>
    <w:rsid w:val="00AE6B93"/>
    <w:rsid w:val="00B109F7"/>
    <w:rsid w:val="00B12253"/>
    <w:rsid w:val="00B4344C"/>
    <w:rsid w:val="00B51F24"/>
    <w:rsid w:val="00B75498"/>
    <w:rsid w:val="00B862D5"/>
    <w:rsid w:val="00B87989"/>
    <w:rsid w:val="00BA5DFB"/>
    <w:rsid w:val="00BB1549"/>
    <w:rsid w:val="00BB76B8"/>
    <w:rsid w:val="00BD1088"/>
    <w:rsid w:val="00BD14A3"/>
    <w:rsid w:val="00BD1987"/>
    <w:rsid w:val="00BD3DE9"/>
    <w:rsid w:val="00BE2574"/>
    <w:rsid w:val="00BE2FEE"/>
    <w:rsid w:val="00BE6026"/>
    <w:rsid w:val="00BF370B"/>
    <w:rsid w:val="00BF70AD"/>
    <w:rsid w:val="00C2018D"/>
    <w:rsid w:val="00C4579A"/>
    <w:rsid w:val="00C46722"/>
    <w:rsid w:val="00C57834"/>
    <w:rsid w:val="00C70ADD"/>
    <w:rsid w:val="00C71C6B"/>
    <w:rsid w:val="00C71DA0"/>
    <w:rsid w:val="00C9504B"/>
    <w:rsid w:val="00CB2985"/>
    <w:rsid w:val="00CB32BC"/>
    <w:rsid w:val="00CC34E5"/>
    <w:rsid w:val="00CC7611"/>
    <w:rsid w:val="00CF1644"/>
    <w:rsid w:val="00CF2BAF"/>
    <w:rsid w:val="00CF4067"/>
    <w:rsid w:val="00CF5CBC"/>
    <w:rsid w:val="00D04E60"/>
    <w:rsid w:val="00D061C3"/>
    <w:rsid w:val="00D07462"/>
    <w:rsid w:val="00D12A94"/>
    <w:rsid w:val="00D12B90"/>
    <w:rsid w:val="00D572E8"/>
    <w:rsid w:val="00D57560"/>
    <w:rsid w:val="00D83F56"/>
    <w:rsid w:val="00D92894"/>
    <w:rsid w:val="00D964D2"/>
    <w:rsid w:val="00D96C0B"/>
    <w:rsid w:val="00DA6A97"/>
    <w:rsid w:val="00DB4890"/>
    <w:rsid w:val="00DB7225"/>
    <w:rsid w:val="00DC2C96"/>
    <w:rsid w:val="00DE558C"/>
    <w:rsid w:val="00DE7F77"/>
    <w:rsid w:val="00DF3659"/>
    <w:rsid w:val="00DF4F1F"/>
    <w:rsid w:val="00DF7E6D"/>
    <w:rsid w:val="00E010C0"/>
    <w:rsid w:val="00E03994"/>
    <w:rsid w:val="00E139D1"/>
    <w:rsid w:val="00E13E3C"/>
    <w:rsid w:val="00E140E7"/>
    <w:rsid w:val="00E15947"/>
    <w:rsid w:val="00E24336"/>
    <w:rsid w:val="00E36226"/>
    <w:rsid w:val="00E3738F"/>
    <w:rsid w:val="00E41293"/>
    <w:rsid w:val="00E47299"/>
    <w:rsid w:val="00E62C59"/>
    <w:rsid w:val="00E63590"/>
    <w:rsid w:val="00E7011C"/>
    <w:rsid w:val="00E957C7"/>
    <w:rsid w:val="00E9703C"/>
    <w:rsid w:val="00EA1D27"/>
    <w:rsid w:val="00EB04A4"/>
    <w:rsid w:val="00EB5BF2"/>
    <w:rsid w:val="00ED5205"/>
    <w:rsid w:val="00EF0402"/>
    <w:rsid w:val="00EF36E9"/>
    <w:rsid w:val="00EF6DB5"/>
    <w:rsid w:val="00F02A7B"/>
    <w:rsid w:val="00F108FF"/>
    <w:rsid w:val="00F535B0"/>
    <w:rsid w:val="00F572CC"/>
    <w:rsid w:val="00F7372F"/>
    <w:rsid w:val="00F75A1E"/>
    <w:rsid w:val="00F77B52"/>
    <w:rsid w:val="00F82698"/>
    <w:rsid w:val="00F900F2"/>
    <w:rsid w:val="00F925A7"/>
    <w:rsid w:val="00F94B01"/>
    <w:rsid w:val="00FB3996"/>
    <w:rsid w:val="00FB4494"/>
    <w:rsid w:val="00FC0392"/>
    <w:rsid w:val="00FC6119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  <w:docPart>
      <w:docPartPr>
        <w:name w:val="C0EBECC58D324711B998AB89E7711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A42F0-7BFC-446E-B341-29E70BD92897}"/>
      </w:docPartPr>
      <w:docPartBody>
        <w:p w:rsidR="00267F5A" w:rsidRDefault="004373D4" w:rsidP="004373D4">
          <w:pPr>
            <w:pStyle w:val="C0EBECC58D324711B998AB89E7711125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4A1B93FD14426A7A412E893689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6C15-DAFA-4F89-84C3-1200D8D68489}"/>
      </w:docPartPr>
      <w:docPartBody>
        <w:p w:rsidR="00267F5A" w:rsidRDefault="004373D4" w:rsidP="004373D4">
          <w:pPr>
            <w:pStyle w:val="AC54A1B93FD14426A7A412E8936895D2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12471"/>
    <w:rsid w:val="000C78AD"/>
    <w:rsid w:val="001426EA"/>
    <w:rsid w:val="00246E36"/>
    <w:rsid w:val="00267F5A"/>
    <w:rsid w:val="002B0650"/>
    <w:rsid w:val="004373D4"/>
    <w:rsid w:val="004477F0"/>
    <w:rsid w:val="007741D6"/>
    <w:rsid w:val="007E7871"/>
    <w:rsid w:val="0080798F"/>
    <w:rsid w:val="00A852F6"/>
    <w:rsid w:val="00A954BD"/>
    <w:rsid w:val="00AE32A2"/>
    <w:rsid w:val="00B1403E"/>
    <w:rsid w:val="00B87989"/>
    <w:rsid w:val="00C21D1E"/>
    <w:rsid w:val="00C21F18"/>
    <w:rsid w:val="00CF5CBC"/>
    <w:rsid w:val="00F17BE1"/>
    <w:rsid w:val="00F9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sid w:val="004373D4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  <w:style w:type="paragraph" w:customStyle="1" w:styleId="C0EBECC58D324711B998AB89E7711125">
    <w:name w:val="C0EBECC58D324711B998AB89E7711125"/>
    <w:rsid w:val="004373D4"/>
  </w:style>
  <w:style w:type="paragraph" w:customStyle="1" w:styleId="AC54A1B93FD14426A7A412E8936895D2">
    <w:name w:val="AC54A1B93FD14426A7A412E8936895D2"/>
    <w:rsid w:val="0043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w:rsidR="00623E12" w:rsidRPr="00E36226" w:rsidRDefault="00623E12" w:rsidP="00DF7E6D"&gt;&lt;w:r&gt;&lt;w:rPr&gt;&lt;w:rStyle w:val="BoldChar"/&gt;&lt;/w:rPr&gt;&lt;w:t&gt;Written Assignment&lt;/w:t&gt;&lt;/w:r&gt;&lt;/w:p&gt;&lt;w:sectPr w:rsidR="00B60695"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2026-03-24T00:00:00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w14:textId="7F4A83CC" w:rsidR="0052503E" w:rsidRPr="00E36226" w:rsidRDefault="0052503E" w:rsidP="00DF7E6D"&gt;&lt;w:sdt&gt;&lt;w:sdtPr&gt;&lt;w:rPr&gt;&lt;w:rFonts w:cs="Arial"/&gt;&lt;/w:rPr&gt;&lt;w:id w:val="1318466545"/&gt;&lt;w:placeholder&gt;&lt;w:docPart w:val="B266F2D0359948908D75E17317ADE71A"/&gt;&lt;/w:placeholder&gt;&lt;w15:dataBinding w:prefixMappings="" w:xpath="/metatiedot[1]/numero[1]" w:storeItemID="{1AD45E6F-54ED-40F5-920A-A600CBAE9277}"/&gt;&lt;/w:sdtPr&gt;&lt;w:sdtEndPr/&gt;&lt;w:sdtContent&gt;&lt;w:r&gt;&lt;w:rPr&gt;&lt;w:rFonts w:cs="Arial"/&gt;&lt;/w:rPr&gt;&lt;w:t xml:space="preserve"&gt;Python &lt;/w:t&gt;&lt;/w:r&gt;&lt;w:r w:rsidRPr="00560C15"&gt;&lt;w:rPr&gt;&lt;w:rFonts w:cs="Arial"/&gt;&lt;/w:rPr&gt;&lt;w:t&gt;Programming&lt;/w:t&gt;&lt;/w:r&gt;&lt;w:r w:rsidRPr="00560C15"&gt;&lt;w:rPr&gt;&lt;w:rFonts w:cs="Arial"/&gt;&lt;/w:rPr&gt;&lt;w:t xml:space="preserve"&gt; - SOF00&lt;/w:t&gt;&lt;/w:r&gt;&lt;w:r&gt;&lt;w:rPr&gt;&lt;w:rFonts w:cs="Arial"/&gt;&lt;/w:rPr&gt;&lt;w:t&gt;4&lt;/w:t&gt;&lt;/w:r&gt;&lt;w:r w:rsidRPr="00560C15"&gt;&lt;w:rPr&gt;&lt;w:rFonts w:cs="Arial"/&gt;&lt;/w:rPr&gt;&lt;w:t&gt;AS2AE-30&lt;/w:t&gt;&lt;/w:r&gt;&lt;w:r&gt;&lt;w:rPr&gt;&lt;w:rFonts w:cs="Arial"/&gt;&lt;/w:rPr&gt;&lt;w:t&gt;09&lt;/w:t&gt;&lt;/w:r&gt;&lt;/w:sdtContent&gt;&lt;/w:sdt&gt;&lt;/w:p&gt;&lt;w:sectPr w:rsidR="00F42355"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Type="http://schemas.openxmlformats.org/officeDocument/2006/relationships/glossaryDocument" Target="glossary/document.xml"/&gt;&lt;Relationship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wp14"&gt;&lt;w:docParts&gt;&lt;w:docPart&gt;&lt;w:docPartPr&gt;&lt;w:name w:val="B266F2D0359948908D75E17317ADE71A"/&gt;&lt;w:category&gt;&lt;w:name w:val="General"/&gt;&lt;w:gallery w:val="placeholder"/&gt;&lt;/w:category&gt;&lt;w:types&gt;&lt;w:type w:val="bbPlcHdr"/&gt;&lt;/w:types&gt;&lt;w:behaviors&gt;&lt;w:behavior w:val="content"/&gt;&lt;/w:behaviors&gt;&lt;w:guid w:val="{B909D992-ECD0-4FD7-8B96-CD3EFE738304}"/&gt;&lt;/w:docPartPr&gt;&lt;w:docPartBody&gt;&lt;w:p w:rsidR="001C4830" w:rsidRDefault="001C4830"&gt;&lt;w:pPr&gt;&lt;w:pStyle w:val="B266F2D0359948908D75E17317ADE71A"/&gt;&lt;/w:pPr&gt;&lt;w:r w:rsidRPr="00385ABA"&gt;&lt;w:rPr&gt;&lt;w:rStyle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w:val="001C4830"/&gt;&lt;w:rsid w:val="001C4830"/&gt;&lt;w:rsid w:val="002B0650"/&gt;&lt;/w:rsids&gt;&lt;m:mathPr&gt;&lt;m:mathFont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 w:uiPriority="88"/&gt;&lt;w:lsdException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w:val="88"/&gt;&lt;w:rPr&gt;&lt;w:color w:val="156082" w:themeColor="accent1"/&gt;&lt;/w:rPr&gt;&lt;/w:style&gt;&lt;w:style w:type="paragraph" w:customStyle="1" w:styleId="B266F2D0359948908D75E17317ADE71A"&gt;&lt;w:name w:val="B266F2D0359948908D75E17317ADE71A"/&gt;&lt;/w:style&gt;&lt;/w:styles&gt;&lt;/pkg:xmlData&gt;&lt;/pkg:part&gt;&lt;pkg:part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w:rsidR="00EF6FFD" w:rsidRPr="00963CA4" w:rsidRDefault="00EF6FFD" w:rsidP="00515758"&gt;&lt;w:pPr&gt;&lt;w:rPr&gt;&lt;w:rFonts w:cs="Arial"/&gt;&lt;/w:rPr&gt;&lt;/w:pPr&gt;&lt;w:r w:rsidRPr="00657FFE"&gt;&lt;w:rPr&gt;&lt;w:rFonts w:cs="Arial"/&gt;&lt;w:lang w:val="en-GB"/&gt;&lt;/w:rPr&gt;&lt;w:t&gt;Tuan Doan&lt;/w:t&gt;&lt;/w:r&gt;&lt;/w:p&gt;&lt;w:sectPr w:rsidR="00D23F88"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D45E6F-54ED-40F5-920A-A600CBAE9277}">
  <ds:schemaRefs/>
</ds:datastoreItem>
</file>

<file path=customXml/itemProps2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template.dotx</Template>
  <TotalTime>3107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6</dc:title>
  <dc:subject/>
  <dc:creator>Tuan Doan</dc:creator>
  <cp:keywords/>
  <dc:description/>
  <cp:lastModifiedBy>Doan Tuan</cp:lastModifiedBy>
  <cp:revision>121</cp:revision>
  <dcterms:created xsi:type="dcterms:W3CDTF">2026-01-15T18:01:00Z</dcterms:created>
  <dcterms:modified xsi:type="dcterms:W3CDTF">2026-03-24T19:59:00Z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