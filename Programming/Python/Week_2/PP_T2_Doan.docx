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59D0FD01" w:rsidR="00515758" w:rsidRPr="000A47BD" w:rsidRDefault="00661B2E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m8SOqw=="/>
              </w:sdtPr>
              <w:sdtEndPr/>
              <w:sdtContent>
                <w:r w:rsidR="00D378EC" w:rsidRPr="00D378EC">
                  <w:rPr>
                    <w:rFonts w:cs="Arial"/>
                    <w:lang w:val="en-GB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4B4DE125" w:rsidR="00515758" w:rsidRPr="000A47BD" w:rsidRDefault="00661B2E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m8SOqw=="/>
              </w:sdtPr>
              <w:sdtEndPr/>
              <w:sdtContent>
                <w:r w:rsidR="00EB7425">
                  <w:rPr>
                    <w:rFonts w:cs="Arial"/>
                  </w:rPr>
                  <w:t>Python</w:t>
                </w:r>
                <w:r w:rsidR="00560C15" w:rsidRPr="00560C15">
                  <w:rPr>
                    <w:rFonts w:cs="Arial"/>
                  </w:rPr>
                  <w:t xml:space="preserve"> </w:t>
                </w:r>
                <w:r w:rsidR="002D795B">
                  <w:rPr>
                    <w:rFonts w:cs="Arial"/>
                  </w:rPr>
                  <w:t>Programming</w:t>
                </w:r>
                <w:r w:rsidR="00560C15" w:rsidRPr="00560C15">
                  <w:rPr>
                    <w:rFonts w:cs="Arial"/>
                  </w:rPr>
                  <w:t xml:space="preserve"> - SOF00</w:t>
                </w:r>
                <w:r w:rsidR="002D795B">
                  <w:rPr>
                    <w:rFonts w:cs="Arial"/>
                  </w:rPr>
                  <w:t>4</w:t>
                </w:r>
                <w:r w:rsidR="00560C15" w:rsidRPr="00560C15">
                  <w:rPr>
                    <w:rFonts w:cs="Arial"/>
                  </w:rPr>
                  <w:t>AS2AE-30</w:t>
                </w:r>
                <w:r w:rsidR="002D795B">
                  <w:rPr>
                    <w:rFonts w:cs="Arial"/>
                  </w:rPr>
                  <w:t>09</w:t>
                </w:r>
              </w:sdtContent>
            </w:sdt>
          </w:p>
        </w:tc>
        <w:tc>
          <w:tcPr>
            <w:tcW w:w="3827" w:type="dxa"/>
          </w:tcPr>
          <w:p w14:paraId="2F573DD9" w14:textId="14DAE973" w:rsidR="00515758" w:rsidRDefault="00661B2E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m8SOqw=="/>
              </w:sdtPr>
              <w:sdtEndPr/>
              <w:sdtContent>
                <w:proofErr w:type="spellStart"/>
                <w:r w:rsidR="00CC34E5">
                  <w:rPr>
                    <w:rStyle w:val="BoldChar"/>
                  </w:rPr>
                  <w:t>Written</w:t>
                </w:r>
                <w:proofErr w:type="spellEnd"/>
                <w:r w:rsidR="00CC34E5">
                  <w:rPr>
                    <w:rStyle w:val="BoldChar"/>
                  </w:rPr>
                  <w:t xml:space="preserve"> </w:t>
                </w:r>
                <w:proofErr w:type="spellStart"/>
                <w:r w:rsidR="00CC34E5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0C55F96E" w:rsidR="00515758" w:rsidRDefault="00661B2E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3-20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EndPr/>
              <w:sdtContent>
                <w:r w:rsidR="009E75E0">
                  <w:rPr>
                    <w:rFonts w:cs="Arial"/>
                  </w:rPr>
                  <w:t>20</w:t>
                </w:r>
                <w:r w:rsidR="00CC34E5">
                  <w:rPr>
                    <w:rFonts w:cs="Arial"/>
                  </w:rPr>
                  <w:t>.</w:t>
                </w:r>
                <w:r w:rsidR="009E75E0">
                  <w:rPr>
                    <w:rFonts w:cs="Arial"/>
                  </w:rPr>
                  <w:t>3</w:t>
                </w:r>
                <w:r w:rsidR="00CC34E5">
                  <w:rPr>
                    <w:rFonts w:cs="Arial"/>
                  </w:rPr>
                  <w:t>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54DE927" w14:textId="0C31933F" w:rsidR="000A47BD" w:rsidRDefault="00560C15" w:rsidP="002216E0">
          <w:pPr>
            <w:pStyle w:val="Heading1"/>
            <w:rPr>
              <w:lang w:val="en-GB"/>
            </w:rPr>
          </w:pPr>
          <w:r w:rsidRPr="00560C15">
            <w:rPr>
              <w:lang w:val="en-GB"/>
            </w:rPr>
            <w:t xml:space="preserve">Written Assignment Week </w:t>
          </w:r>
          <w:r w:rsidR="00EB7425">
            <w:rPr>
              <w:lang w:val="en-GB"/>
            </w:rPr>
            <w:t>2</w:t>
          </w:r>
        </w:p>
      </w:sdtContent>
    </w:sdt>
    <w:p w14:paraId="1AD3462F" w14:textId="761DA87E" w:rsidR="004C3AC0" w:rsidRDefault="007F271E" w:rsidP="007062E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Prints</w:t>
      </w:r>
    </w:p>
    <w:p w14:paraId="22FF6337" w14:textId="24799144" w:rsidR="007F271E" w:rsidRDefault="00C44021" w:rsidP="007F271E">
      <w:pPr>
        <w:pStyle w:val="BodyText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Output: </w:t>
      </w:r>
      <w:r w:rsidR="007F271E">
        <w:rPr>
          <w:lang w:val="en-GB"/>
        </w:rPr>
        <w:t xml:space="preserve">0 </w:t>
      </w:r>
      <w:r w:rsidR="001E2C3E" w:rsidRPr="001E2C3E">
        <w:rPr>
          <w:lang w:val="en-GB"/>
        </w:rPr>
        <w:sym w:font="Wingdings" w:char="F0E8"/>
      </w:r>
      <w:r w:rsidR="007F271E">
        <w:rPr>
          <w:lang w:val="en-GB"/>
        </w:rPr>
        <w:t xml:space="preserve"> remainder of 8 / 2 is 0</w:t>
      </w:r>
    </w:p>
    <w:p w14:paraId="5D003D5D" w14:textId="033A1E29" w:rsidR="007F271E" w:rsidRDefault="009B2E54" w:rsidP="007F271E">
      <w:pPr>
        <w:pStyle w:val="BodyText"/>
        <w:numPr>
          <w:ilvl w:val="0"/>
          <w:numId w:val="36"/>
        </w:numPr>
        <w:rPr>
          <w:lang w:val="en-GB"/>
        </w:rPr>
      </w:pPr>
      <w:r>
        <w:rPr>
          <w:lang w:val="en-GB"/>
        </w:rPr>
        <w:t>The remainder of 8 / 1.5 is 0.5</w:t>
      </w:r>
    </w:p>
    <w:p w14:paraId="05CF8212" w14:textId="5F3C8A9D" w:rsidR="004D0ED8" w:rsidRDefault="00C44021" w:rsidP="007F271E">
      <w:pPr>
        <w:pStyle w:val="BodyText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Output: </w:t>
      </w:r>
      <w:r w:rsidR="004D0ED8">
        <w:rPr>
          <w:lang w:val="en-GB"/>
        </w:rPr>
        <w:t xml:space="preserve">2.0 </w:t>
      </w:r>
      <w:r w:rsidR="001E2C3E" w:rsidRPr="001E2C3E">
        <w:rPr>
          <w:lang w:val="en-GB"/>
        </w:rPr>
        <w:sym w:font="Wingdings" w:char="F0E8"/>
      </w:r>
      <w:r w:rsidR="004D0ED8">
        <w:rPr>
          <w:lang w:val="en-GB"/>
        </w:rPr>
        <w:t xml:space="preserve"> all numbers are float, so the result is a float</w:t>
      </w:r>
    </w:p>
    <w:p w14:paraId="79366E71" w14:textId="4C3E5CE7" w:rsidR="004D0ED8" w:rsidRDefault="00C44021" w:rsidP="007F271E">
      <w:pPr>
        <w:pStyle w:val="BodyText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Output: </w:t>
      </w:r>
      <w:r w:rsidR="004D0ED8">
        <w:rPr>
          <w:lang w:val="en-GB"/>
        </w:rPr>
        <w:t xml:space="preserve">2 </w:t>
      </w:r>
      <w:r w:rsidR="001E2C3E" w:rsidRPr="001E2C3E">
        <w:rPr>
          <w:lang w:val="en-GB"/>
        </w:rPr>
        <w:sym w:font="Wingdings" w:char="F0E8"/>
      </w:r>
      <w:r w:rsidR="004D0ED8">
        <w:rPr>
          <w:lang w:val="en-GB"/>
        </w:rPr>
        <w:t xml:space="preserve"> all numbers are integer, so the result is an integer</w:t>
      </w:r>
    </w:p>
    <w:p w14:paraId="069D738E" w14:textId="65EE89B6" w:rsidR="00417BED" w:rsidRDefault="00C44021" w:rsidP="007F271E">
      <w:pPr>
        <w:pStyle w:val="BodyText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Output: </w:t>
      </w:r>
      <w:r w:rsidR="001E2C3E">
        <w:rPr>
          <w:lang w:val="en-GB"/>
        </w:rPr>
        <w:t>2</w:t>
      </w:r>
      <w:r w:rsidR="00FE5C33">
        <w:rPr>
          <w:lang w:val="en-GB"/>
        </w:rPr>
        <w:t>.0</w:t>
      </w:r>
      <w:r w:rsidR="001E2C3E">
        <w:rPr>
          <w:lang w:val="en-GB"/>
        </w:rPr>
        <w:t xml:space="preserve"> </w:t>
      </w:r>
      <w:r w:rsidR="001E2C3E" w:rsidRPr="001E2C3E">
        <w:rPr>
          <w:lang w:val="en-GB"/>
        </w:rPr>
        <w:sym w:font="Wingdings" w:char="F0E8"/>
      </w:r>
      <w:r w:rsidR="00417BED">
        <w:rPr>
          <w:lang w:val="en-GB"/>
        </w:rPr>
        <w:t xml:space="preserve"> the order of math and at the first calculation it produces a float, so the result is a float</w:t>
      </w:r>
    </w:p>
    <w:p w14:paraId="744C202A" w14:textId="25F628B5" w:rsidR="00EB0607" w:rsidRDefault="00AB5DB9" w:rsidP="007F271E">
      <w:pPr>
        <w:pStyle w:val="BodyText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Output: 0 </w:t>
      </w:r>
      <w:r w:rsidRPr="00AB5DB9">
        <w:rPr>
          <w:lang w:val="en-GB"/>
        </w:rPr>
        <w:sym w:font="Wingdings" w:char="F0E8"/>
      </w:r>
      <w:r>
        <w:rPr>
          <w:lang w:val="en-GB"/>
        </w:rPr>
        <w:t xml:space="preserve"> </w:t>
      </w:r>
      <w:r w:rsidR="00EB0607">
        <w:rPr>
          <w:lang w:val="en-GB"/>
        </w:rPr>
        <w:t>// is a floor division and 2 // 4 = 0, and a product of 0 with 4 is 0</w:t>
      </w:r>
    </w:p>
    <w:p w14:paraId="4B18AA1D" w14:textId="77777777" w:rsidR="0030706C" w:rsidRDefault="00C44021" w:rsidP="007F271E">
      <w:pPr>
        <w:pStyle w:val="BodyText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Output: 1 </w:t>
      </w:r>
      <w:r w:rsidRPr="00C44021">
        <w:rPr>
          <w:lang w:val="en-GB"/>
        </w:rPr>
        <w:sym w:font="Wingdings" w:char="F0E8"/>
      </w:r>
      <w:r>
        <w:rPr>
          <w:lang w:val="en-GB"/>
        </w:rPr>
        <w:t xml:space="preserve"> </w:t>
      </w:r>
      <w:proofErr w:type="gramStart"/>
      <w:r>
        <w:rPr>
          <w:lang w:val="en-GB"/>
        </w:rPr>
        <w:t>int(</w:t>
      </w:r>
      <w:proofErr w:type="gramEnd"/>
      <w:r>
        <w:rPr>
          <w:lang w:val="en-GB"/>
        </w:rPr>
        <w:t>) truncates toward 0</w:t>
      </w:r>
      <w:r w:rsidR="0030706C">
        <w:rPr>
          <w:lang w:val="en-GB"/>
        </w:rPr>
        <w:t>, it doesn’t round</w:t>
      </w:r>
    </w:p>
    <w:p w14:paraId="1E64D812" w14:textId="77777777" w:rsidR="00552B7A" w:rsidRDefault="0030706C" w:rsidP="007F271E">
      <w:pPr>
        <w:pStyle w:val="BodyText"/>
        <w:numPr>
          <w:ilvl w:val="0"/>
          <w:numId w:val="36"/>
        </w:numPr>
        <w:rPr>
          <w:lang w:val="en-GB"/>
        </w:rPr>
      </w:pPr>
      <w:r>
        <w:rPr>
          <w:lang w:val="en-GB"/>
        </w:rPr>
        <w:t>Output: 3.3</w:t>
      </w:r>
      <w:r w:rsidR="00552B7A">
        <w:rPr>
          <w:lang w:val="en-GB"/>
        </w:rPr>
        <w:t>000000000003</w:t>
      </w:r>
      <w:r>
        <w:rPr>
          <w:lang w:val="en-GB"/>
        </w:rPr>
        <w:t xml:space="preserve"> </w:t>
      </w:r>
      <w:r w:rsidRPr="0030706C">
        <w:rPr>
          <w:lang w:val="en-GB"/>
        </w:rPr>
        <w:sym w:font="Wingdings" w:char="F0E8"/>
      </w:r>
      <w:r w:rsidR="00552B7A">
        <w:rPr>
          <w:lang w:val="en-GB"/>
        </w:rPr>
        <w:t xml:space="preserve"> floating-point arithmetic is not exact. Binary representation of 1.1 is slightly off, tiny rounding error.</w:t>
      </w:r>
    </w:p>
    <w:p w14:paraId="297E1FB0" w14:textId="77777777" w:rsidR="00802D60" w:rsidRDefault="00080DFA" w:rsidP="007F271E">
      <w:pPr>
        <w:pStyle w:val="BodyText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Output: </w:t>
      </w:r>
      <w:r w:rsidR="003F299F">
        <w:rPr>
          <w:lang w:val="en-GB"/>
        </w:rPr>
        <w:t xml:space="preserve">true </w:t>
      </w:r>
      <w:r w:rsidR="003F299F" w:rsidRPr="003F299F">
        <w:rPr>
          <w:lang w:val="en-GB"/>
        </w:rPr>
        <w:sym w:font="Wingdings" w:char="F0E8"/>
      </w:r>
      <w:r w:rsidR="003F299F">
        <w:rPr>
          <w:lang w:val="en-GB"/>
        </w:rPr>
        <w:t xml:space="preserve"> </w:t>
      </w:r>
      <w:r w:rsidR="00802D60">
        <w:rPr>
          <w:lang w:val="en-GB"/>
        </w:rPr>
        <w:t>Boolean type, this is a simple comparison</w:t>
      </w:r>
    </w:p>
    <w:p w14:paraId="63257A3B" w14:textId="77777777" w:rsidR="00C77B76" w:rsidRDefault="00802D60" w:rsidP="007F271E">
      <w:pPr>
        <w:pStyle w:val="BodyText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Output: false </w:t>
      </w:r>
      <w:r w:rsidRPr="00802D60">
        <w:rPr>
          <w:lang w:val="en-GB"/>
        </w:rPr>
        <w:sym w:font="Wingdings" w:char="F0E8"/>
      </w:r>
      <w:r>
        <w:rPr>
          <w:lang w:val="en-GB"/>
        </w:rPr>
        <w:t xml:space="preserve"> 2 + 5 = 7 and 7 &gt; 6</w:t>
      </w:r>
    </w:p>
    <w:p w14:paraId="7C5EE153" w14:textId="77777777" w:rsidR="00065D1F" w:rsidRDefault="00C77B76" w:rsidP="007F271E">
      <w:pPr>
        <w:pStyle w:val="BodyText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Output: 3 </w:t>
      </w:r>
      <w:r w:rsidRPr="00C77B76">
        <w:rPr>
          <w:lang w:val="en-GB"/>
        </w:rPr>
        <w:sym w:font="Wingdings" w:char="F0E8"/>
      </w:r>
      <w:r>
        <w:rPr>
          <w:lang w:val="en-GB"/>
        </w:rPr>
        <w:t xml:space="preserve"> 5 &lt; 6 is true, and the value of true is 1</w:t>
      </w:r>
      <w:r w:rsidR="00065D1F">
        <w:rPr>
          <w:lang w:val="en-GB"/>
        </w:rPr>
        <w:t xml:space="preserve">; </w:t>
      </w:r>
      <w:proofErr w:type="gramStart"/>
      <w:r w:rsidR="00065D1F">
        <w:rPr>
          <w:lang w:val="en-GB"/>
        </w:rPr>
        <w:t>therefore</w:t>
      </w:r>
      <w:proofErr w:type="gramEnd"/>
      <w:r w:rsidR="00065D1F">
        <w:rPr>
          <w:lang w:val="en-GB"/>
        </w:rPr>
        <w:t xml:space="preserve"> the result is 3</w:t>
      </w:r>
    </w:p>
    <w:p w14:paraId="334DCFBB" w14:textId="77777777" w:rsidR="00065D1F" w:rsidRDefault="00065D1F" w:rsidP="00065D1F">
      <w:pPr>
        <w:pStyle w:val="BodyText"/>
        <w:rPr>
          <w:lang w:val="en-GB"/>
        </w:rPr>
      </w:pPr>
    </w:p>
    <w:p w14:paraId="159CFDCA" w14:textId="48249AF6" w:rsidR="004D0ED8" w:rsidRDefault="00B45314" w:rsidP="00C308A7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we can use the built-in decimal module</w:t>
      </w:r>
      <w:r w:rsidR="00B6346D">
        <w:rPr>
          <w:lang w:val="en-GB"/>
        </w:rPr>
        <w:t>, which is included in the standard library,</w:t>
      </w:r>
      <w:r>
        <w:rPr>
          <w:lang w:val="en-GB"/>
        </w:rPr>
        <w:t xml:space="preserve"> for exact arithmetic</w:t>
      </w:r>
      <w:r w:rsidR="00B6346D">
        <w:rPr>
          <w:lang w:val="en-GB"/>
        </w:rPr>
        <w:t>.</w:t>
      </w:r>
    </w:p>
    <w:p w14:paraId="6DCB8747" w14:textId="49ED18E6" w:rsidR="00C308A7" w:rsidRDefault="00C308A7" w:rsidP="00C308A7">
      <w:pPr>
        <w:pStyle w:val="BodyText"/>
        <w:ind w:left="1684"/>
        <w:rPr>
          <w:lang w:val="en-GB"/>
        </w:rPr>
      </w:pPr>
      <w:r>
        <w:rPr>
          <w:lang w:val="en-GB"/>
        </w:rPr>
        <w:t xml:space="preserve">E.g. </w:t>
      </w:r>
      <w:r w:rsidR="00941075">
        <w:rPr>
          <w:lang w:val="en-GB"/>
        </w:rPr>
        <w:t>from decimal import Decimal</w:t>
      </w:r>
    </w:p>
    <w:p w14:paraId="7D29F0C5" w14:textId="3B018845" w:rsidR="00941075" w:rsidRDefault="00941075" w:rsidP="00C308A7">
      <w:pPr>
        <w:pStyle w:val="BodyText"/>
        <w:ind w:left="1684"/>
        <w:rPr>
          <w:lang w:val="en-GB"/>
        </w:rPr>
      </w:pPr>
      <w:r>
        <w:rPr>
          <w:lang w:val="en-GB"/>
        </w:rPr>
        <w:t xml:space="preserve">x = </w:t>
      </w:r>
      <w:proofErr w:type="gramStart"/>
      <w:r>
        <w:rPr>
          <w:lang w:val="en-GB"/>
        </w:rPr>
        <w:t>Decimal(</w:t>
      </w:r>
      <w:proofErr w:type="gramEnd"/>
      <w:r>
        <w:rPr>
          <w:lang w:val="en-GB"/>
        </w:rPr>
        <w:t>“1.1”)</w:t>
      </w:r>
    </w:p>
    <w:p w14:paraId="5920F329" w14:textId="07859570" w:rsidR="00941075" w:rsidRDefault="00941075" w:rsidP="00C308A7">
      <w:pPr>
        <w:pStyle w:val="BodyText"/>
        <w:ind w:left="1684"/>
        <w:rPr>
          <w:lang w:val="en-GB"/>
        </w:rPr>
      </w:pPr>
      <w:r>
        <w:rPr>
          <w:lang w:val="en-GB"/>
        </w:rPr>
        <w:t xml:space="preserve">y = </w:t>
      </w:r>
      <w:proofErr w:type="gramStart"/>
      <w:r>
        <w:rPr>
          <w:lang w:val="en-GB"/>
        </w:rPr>
        <w:t>Decimal(</w:t>
      </w:r>
      <w:proofErr w:type="gramEnd"/>
      <w:r>
        <w:rPr>
          <w:lang w:val="en-GB"/>
        </w:rPr>
        <w:t>“3”)</w:t>
      </w:r>
    </w:p>
    <w:p w14:paraId="06EEC79D" w14:textId="26ABACD2" w:rsidR="00941075" w:rsidRDefault="00941075" w:rsidP="00C308A7">
      <w:pPr>
        <w:pStyle w:val="BodyText"/>
        <w:ind w:left="1684"/>
        <w:rPr>
          <w:lang w:val="en-GB"/>
        </w:rPr>
      </w:pPr>
      <w:r>
        <w:rPr>
          <w:lang w:val="en-GB"/>
        </w:rPr>
        <w:t>print(x*y)</w:t>
      </w:r>
      <w:r w:rsidR="009F3E6E">
        <w:rPr>
          <w:lang w:val="en-GB"/>
        </w:rPr>
        <w:t xml:space="preserve"> // output = 3.3</w:t>
      </w:r>
    </w:p>
    <w:p w14:paraId="68F63DE0" w14:textId="77777777" w:rsidR="00AA7541" w:rsidRDefault="00AA7541" w:rsidP="00C308A7">
      <w:pPr>
        <w:pStyle w:val="BodyText"/>
        <w:ind w:left="1684"/>
        <w:rPr>
          <w:lang w:val="en-GB"/>
        </w:rPr>
      </w:pPr>
    </w:p>
    <w:p w14:paraId="13DE122D" w14:textId="098840E4" w:rsidR="006A5827" w:rsidRDefault="00770AD4" w:rsidP="00770AD4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we use </w:t>
      </w:r>
      <w:proofErr w:type="spellStart"/>
      <w:r>
        <w:rPr>
          <w:lang w:val="en-GB"/>
        </w:rPr>
        <w:t>elif</w:t>
      </w:r>
      <w:proofErr w:type="spellEnd"/>
      <w:r>
        <w:rPr>
          <w:lang w:val="en-GB"/>
        </w:rPr>
        <w:t xml:space="preserve"> when there are more than 1 expected result</w:t>
      </w:r>
      <w:r w:rsidR="00ED1CFA">
        <w:rPr>
          <w:lang w:val="en-GB"/>
        </w:rPr>
        <w:t xml:space="preserve">. The </w:t>
      </w:r>
      <w:r w:rsidR="00E30F4B">
        <w:rPr>
          <w:lang w:val="en-GB"/>
        </w:rPr>
        <w:t xml:space="preserve">if statement always starts with the keyword </w:t>
      </w:r>
      <w:proofErr w:type="gramStart"/>
      <w:r w:rsidR="00E30F4B">
        <w:rPr>
          <w:lang w:val="en-GB"/>
        </w:rPr>
        <w:t>if;</w:t>
      </w:r>
      <w:proofErr w:type="gramEnd"/>
      <w:r w:rsidR="00E30F4B">
        <w:rPr>
          <w:lang w:val="en-GB"/>
        </w:rPr>
        <w:t xml:space="preserve"> while the else clause and </w:t>
      </w:r>
      <w:proofErr w:type="spellStart"/>
      <w:r w:rsidR="00E30F4B">
        <w:rPr>
          <w:lang w:val="en-GB"/>
        </w:rPr>
        <w:t>elif</w:t>
      </w:r>
      <w:proofErr w:type="spellEnd"/>
      <w:r w:rsidR="00E30F4B">
        <w:rPr>
          <w:lang w:val="en-GB"/>
        </w:rPr>
        <w:t xml:space="preserve"> clause are optional</w:t>
      </w:r>
      <w:r w:rsidR="00A627AA">
        <w:rPr>
          <w:lang w:val="en-GB"/>
        </w:rPr>
        <w:t xml:space="preserve">. The else clause must mention last if </w:t>
      </w:r>
      <w:r w:rsidR="00356DCE">
        <w:rPr>
          <w:lang w:val="en-GB"/>
        </w:rPr>
        <w:t>it is present.</w:t>
      </w:r>
    </w:p>
    <w:p w14:paraId="0904FA9F" w14:textId="77777777" w:rsidR="006526A4" w:rsidRDefault="006526A4" w:rsidP="006526A4">
      <w:pPr>
        <w:pStyle w:val="BodyText"/>
        <w:rPr>
          <w:lang w:val="en-GB"/>
        </w:rPr>
      </w:pPr>
    </w:p>
    <w:p w14:paraId="187EC798" w14:textId="62B29B03" w:rsidR="006526A4" w:rsidRDefault="00DD70D4" w:rsidP="00770AD4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a</w:t>
      </w:r>
      <w:r w:rsidR="004956C1">
        <w:rPr>
          <w:lang w:val="en-GB"/>
        </w:rPr>
        <w:t>ge in (1, 7, 18, 22, 45)</w:t>
      </w:r>
      <w:r w:rsidR="00621677">
        <w:rPr>
          <w:lang w:val="en-GB"/>
        </w:rPr>
        <w:t xml:space="preserve"> // checking true of false </w:t>
      </w:r>
    </w:p>
    <w:p w14:paraId="5B40EB95" w14:textId="77777777" w:rsidR="004956C1" w:rsidRDefault="004956C1" w:rsidP="004956C1">
      <w:pPr>
        <w:pStyle w:val="ListParagraph"/>
        <w:rPr>
          <w:lang w:val="en-GB"/>
        </w:rPr>
      </w:pPr>
    </w:p>
    <w:p w14:paraId="292067F5" w14:textId="50BD0F3C" w:rsidR="004956C1" w:rsidRDefault="007614DE" w:rsidP="00770AD4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lastRenderedPageBreak/>
        <w:t>Instead of copying values like in Java and JavaScript, Python assignment simply binds a name to an existing object.</w:t>
      </w:r>
      <w:r w:rsidR="00DA7E81">
        <w:rPr>
          <w:lang w:val="en-GB"/>
        </w:rPr>
        <w:t xml:space="preserve"> The assignment statement does not produce a value, and therefore it cannot be used inside expressions</w:t>
      </w:r>
      <w:r w:rsidR="005A0BF8">
        <w:rPr>
          <w:lang w:val="en-GB"/>
        </w:rPr>
        <w:t xml:space="preserve">. This is why multiples names can refer to the same object, and why Python does not allow expressions such as </w:t>
      </w:r>
      <w:proofErr w:type="gramStart"/>
      <w:r w:rsidR="005A0BF8">
        <w:rPr>
          <w:lang w:val="en-GB"/>
        </w:rPr>
        <w:t>if(</w:t>
      </w:r>
      <w:proofErr w:type="gramEnd"/>
      <w:r w:rsidR="005A0BF8">
        <w:rPr>
          <w:lang w:val="en-GB"/>
        </w:rPr>
        <w:t>x =5)</w:t>
      </w:r>
      <w:r w:rsidR="00D15CBC">
        <w:rPr>
          <w:lang w:val="en-GB"/>
        </w:rPr>
        <w:t>; in contrast, JavaScript and Java treat = as an operator that returns a value, which allows assignment inside expressions.</w:t>
      </w:r>
    </w:p>
    <w:p w14:paraId="3D7C4406" w14:textId="77777777" w:rsidR="007B21C4" w:rsidRDefault="007B21C4" w:rsidP="007B21C4">
      <w:pPr>
        <w:pStyle w:val="ListParagraph"/>
        <w:rPr>
          <w:lang w:val="en-GB"/>
        </w:rPr>
      </w:pPr>
    </w:p>
    <w:p w14:paraId="4596991A" w14:textId="2FE72E27" w:rsidR="007B21C4" w:rsidRPr="00770AD4" w:rsidRDefault="00C66AA4" w:rsidP="00770AD4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This comparison operators </w:t>
      </w:r>
      <w:r w:rsidR="009D1F80">
        <w:rPr>
          <w:lang w:val="en-GB"/>
        </w:rPr>
        <w:t>are in a chain comparison so</w:t>
      </w:r>
      <w:r w:rsidR="009D1F80">
        <w:rPr>
          <w:lang w:val="en-GB"/>
        </w:rPr>
        <w:br/>
        <w:t xml:space="preserve">1 &lt; 2 == true can be expressed as </w:t>
      </w:r>
      <w:r w:rsidR="00530E68">
        <w:rPr>
          <w:lang w:val="en-GB"/>
        </w:rPr>
        <w:t xml:space="preserve">1 &lt; 2 and 2 == true, but true == 1 not 2 </w:t>
      </w:r>
      <w:r w:rsidR="00530E68" w:rsidRPr="00530E68">
        <w:rPr>
          <w:lang w:val="en-GB"/>
        </w:rPr>
        <w:sym w:font="Wingdings" w:char="F0E8"/>
      </w:r>
      <w:r w:rsidR="00530E68">
        <w:rPr>
          <w:lang w:val="en-GB"/>
        </w:rPr>
        <w:t xml:space="preserve"> true and false </w:t>
      </w:r>
      <w:r w:rsidR="00905A4C" w:rsidRPr="00905A4C">
        <w:rPr>
          <w:lang w:val="en-GB"/>
        </w:rPr>
        <w:sym w:font="Wingdings" w:char="F0E0"/>
      </w:r>
      <w:r w:rsidR="00530E68">
        <w:rPr>
          <w:lang w:val="en-GB"/>
        </w:rPr>
        <w:t xml:space="preserve"> </w:t>
      </w:r>
      <w:proofErr w:type="spellStart"/>
      <w:r w:rsidR="00530E68">
        <w:rPr>
          <w:lang w:val="en-GB"/>
        </w:rPr>
        <w:t>false</w:t>
      </w:r>
      <w:proofErr w:type="spellEnd"/>
      <w:r w:rsidR="00D4320D">
        <w:rPr>
          <w:lang w:val="en-GB"/>
        </w:rPr>
        <w:t>, meanwhile</w:t>
      </w:r>
      <w:r w:rsidR="00530E68">
        <w:rPr>
          <w:lang w:val="en-GB"/>
        </w:rPr>
        <w:br/>
      </w:r>
      <w:r w:rsidR="00D4320D">
        <w:rPr>
          <w:lang w:val="en-GB"/>
        </w:rPr>
        <w:t>true == 1 &lt; 2 can be expressed as true == 1 and 1 &lt; 2, so true</w:t>
      </w:r>
      <w:r w:rsidR="00905A4C">
        <w:rPr>
          <w:lang w:val="en-GB"/>
        </w:rPr>
        <w:t xml:space="preserve"> and true </w:t>
      </w:r>
      <w:r w:rsidR="00905A4C" w:rsidRPr="00905A4C">
        <w:rPr>
          <w:lang w:val="en-GB"/>
        </w:rPr>
        <w:sym w:font="Wingdings" w:char="F0E0"/>
      </w:r>
      <w:r w:rsidR="00905A4C">
        <w:rPr>
          <w:lang w:val="en-GB"/>
        </w:rPr>
        <w:t xml:space="preserve"> true</w:t>
      </w:r>
    </w:p>
    <w:p w14:paraId="6BFEA283" w14:textId="578DB671" w:rsidR="00797D47" w:rsidRPr="00797D47" w:rsidRDefault="00797D47" w:rsidP="008F5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contextualSpacing w:val="0"/>
        <w:rPr>
          <w:rFonts w:ascii="Helvetica" w:hAnsi="Helvetica" w:cs="Helvetica"/>
          <w:b/>
          <w:bCs/>
          <w:kern w:val="0"/>
          <w:sz w:val="24"/>
          <w:lang w:val="en-GB" w:bidi="ar-SA"/>
        </w:rPr>
      </w:pPr>
    </w:p>
    <w:sectPr w:rsidR="00797D47" w:rsidRPr="00797D47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CC3E" w14:textId="77777777" w:rsidR="00661B2E" w:rsidRDefault="00661B2E" w:rsidP="005B6516">
      <w:pPr>
        <w:spacing w:line="240" w:lineRule="auto"/>
      </w:pPr>
      <w:r>
        <w:separator/>
      </w:r>
    </w:p>
    <w:p w14:paraId="45A42B4F" w14:textId="77777777" w:rsidR="00661B2E" w:rsidRDefault="00661B2E"/>
  </w:endnote>
  <w:endnote w:type="continuationSeparator" w:id="0">
    <w:p w14:paraId="1268839F" w14:textId="77777777" w:rsidR="00661B2E" w:rsidRDefault="00661B2E" w:rsidP="005B6516">
      <w:pPr>
        <w:spacing w:line="240" w:lineRule="auto"/>
      </w:pPr>
      <w:r>
        <w:continuationSeparator/>
      </w:r>
    </w:p>
    <w:p w14:paraId="4E8E1C70" w14:textId="77777777" w:rsidR="00661B2E" w:rsidRDefault="00661B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728FF" w14:textId="77777777" w:rsidR="00661B2E" w:rsidRDefault="00661B2E" w:rsidP="005B6516">
      <w:pPr>
        <w:spacing w:line="240" w:lineRule="auto"/>
      </w:pPr>
      <w:r>
        <w:separator/>
      </w:r>
    </w:p>
    <w:p w14:paraId="007CC3B7" w14:textId="77777777" w:rsidR="00661B2E" w:rsidRDefault="00661B2E"/>
  </w:footnote>
  <w:footnote w:type="continuationSeparator" w:id="0">
    <w:p w14:paraId="65F50193" w14:textId="77777777" w:rsidR="00661B2E" w:rsidRDefault="00661B2E" w:rsidP="005B6516">
      <w:pPr>
        <w:spacing w:line="240" w:lineRule="auto"/>
      </w:pPr>
      <w:r>
        <w:continuationSeparator/>
      </w:r>
    </w:p>
    <w:p w14:paraId="034A5672" w14:textId="77777777" w:rsidR="00661B2E" w:rsidRDefault="00661B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249A23F2" w:rsidR="009A0C12" w:rsidRPr="00963CA4" w:rsidRDefault="00661B2E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m8SOqw=="/>
            </w:sdtPr>
            <w:sdtEndPr/>
            <w:sdtContent>
              <w:r w:rsidR="00D378EC" w:rsidRPr="00D378EC">
                <w:rPr>
                  <w:rFonts w:cs="Arial"/>
                  <w:lang w:val="en-GB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04C74722" w:rsidR="009A0C12" w:rsidRPr="00963CA4" w:rsidRDefault="00661B2E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m8SOqw=="/>
            </w:sdtPr>
            <w:sdtEndPr/>
            <w:sdtContent>
              <w:r w:rsidR="002D795B">
                <w:rPr>
                  <w:rFonts w:cs="Arial"/>
                </w:rPr>
                <w:t>Python</w:t>
              </w:r>
              <w:r w:rsidR="002D795B" w:rsidRPr="00560C15">
                <w:rPr>
                  <w:rFonts w:cs="Arial"/>
                </w:rPr>
                <w:t xml:space="preserve"> </w:t>
              </w:r>
              <w:r w:rsidR="002D795B">
                <w:rPr>
                  <w:rFonts w:cs="Arial"/>
                </w:rPr>
                <w:t>Programming</w:t>
              </w:r>
              <w:r w:rsidR="002D795B" w:rsidRPr="00560C15">
                <w:rPr>
                  <w:rFonts w:cs="Arial"/>
                </w:rPr>
                <w:t xml:space="preserve"> - SOF00</w:t>
              </w:r>
              <w:r w:rsidR="002D795B">
                <w:rPr>
                  <w:rFonts w:cs="Arial"/>
                </w:rPr>
                <w:t>4</w:t>
              </w:r>
              <w:r w:rsidR="002D795B" w:rsidRPr="00560C15">
                <w:rPr>
                  <w:rFonts w:cs="Arial"/>
                </w:rPr>
                <w:t>AS2AE-30</w:t>
              </w:r>
              <w:r w:rsidR="002D795B">
                <w:rPr>
                  <w:rFonts w:cs="Arial"/>
                </w:rPr>
                <w:t>09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5B45BBD0" w:rsidR="009A0C12" w:rsidRDefault="00661B2E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m8SOqw=="/>
            </w:sdtPr>
            <w:sdtEndPr/>
            <w:sdtContent>
              <w:proofErr w:type="spellStart"/>
              <w:r w:rsidR="00560C15">
                <w:rPr>
                  <w:rStyle w:val="BoldChar"/>
                </w:rPr>
                <w:t>Written</w:t>
              </w:r>
              <w:proofErr w:type="spellEnd"/>
              <w:r w:rsidR="00560C15">
                <w:rPr>
                  <w:rStyle w:val="BoldChar"/>
                </w:rPr>
                <w:t xml:space="preserve"> </w:t>
              </w:r>
              <w:proofErr w:type="spellStart"/>
              <w:r w:rsidR="00560C15">
                <w:rPr>
                  <w:rStyle w:val="BoldChar"/>
                </w:rPr>
                <w:t>Assignment</w:t>
              </w:r>
              <w:proofErr w:type="spellEnd"/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3BDE6DA4" w:rsidR="00B109F7" w:rsidRDefault="00661B2E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3-20T00:00:00Z">
                <w:dateFormat w:val="d.M.yyyy"/>
                <w:lid w:val="fi-FI"/>
                <w:storeMappedDataAs w:val="dateTime"/>
                <w:calendar w:val="gregorian"/>
              </w:date>
            </w:sdtPr>
            <w:sdtEndPr/>
            <w:sdtContent>
              <w:r w:rsidR="009E75E0">
                <w:rPr>
                  <w:rFonts w:cs="Arial"/>
                </w:rPr>
                <w:t>20.3.2026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345588"/>
    <w:multiLevelType w:val="hybridMultilevel"/>
    <w:tmpl w:val="61AA3C12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4" w:hanging="360"/>
      </w:pPr>
    </w:lvl>
    <w:lvl w:ilvl="2" w:tplc="0409001B" w:tentative="1">
      <w:start w:val="1"/>
      <w:numFmt w:val="lowerRoman"/>
      <w:lvlText w:val="%3."/>
      <w:lvlJc w:val="right"/>
      <w:pPr>
        <w:ind w:left="3104" w:hanging="180"/>
      </w:pPr>
    </w:lvl>
    <w:lvl w:ilvl="3" w:tplc="0409000F" w:tentative="1">
      <w:start w:val="1"/>
      <w:numFmt w:val="decimal"/>
      <w:lvlText w:val="%4."/>
      <w:lvlJc w:val="left"/>
      <w:pPr>
        <w:ind w:left="3824" w:hanging="360"/>
      </w:pPr>
    </w:lvl>
    <w:lvl w:ilvl="4" w:tplc="04090019" w:tentative="1">
      <w:start w:val="1"/>
      <w:numFmt w:val="lowerLetter"/>
      <w:lvlText w:val="%5."/>
      <w:lvlJc w:val="left"/>
      <w:pPr>
        <w:ind w:left="4544" w:hanging="360"/>
      </w:pPr>
    </w:lvl>
    <w:lvl w:ilvl="5" w:tplc="0409001B" w:tentative="1">
      <w:start w:val="1"/>
      <w:numFmt w:val="lowerRoman"/>
      <w:lvlText w:val="%6."/>
      <w:lvlJc w:val="right"/>
      <w:pPr>
        <w:ind w:left="5264" w:hanging="180"/>
      </w:pPr>
    </w:lvl>
    <w:lvl w:ilvl="6" w:tplc="0409000F" w:tentative="1">
      <w:start w:val="1"/>
      <w:numFmt w:val="decimal"/>
      <w:lvlText w:val="%7."/>
      <w:lvlJc w:val="left"/>
      <w:pPr>
        <w:ind w:left="5984" w:hanging="360"/>
      </w:pPr>
    </w:lvl>
    <w:lvl w:ilvl="7" w:tplc="04090019" w:tentative="1">
      <w:start w:val="1"/>
      <w:numFmt w:val="lowerLetter"/>
      <w:lvlText w:val="%8."/>
      <w:lvlJc w:val="left"/>
      <w:pPr>
        <w:ind w:left="6704" w:hanging="360"/>
      </w:pPr>
    </w:lvl>
    <w:lvl w:ilvl="8" w:tplc="0409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8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4CD6F41"/>
    <w:multiLevelType w:val="hybridMultilevel"/>
    <w:tmpl w:val="AFBEAD90"/>
    <w:lvl w:ilvl="0" w:tplc="853268A0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0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11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8833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573E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5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6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0346542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18" w15:restartNumberingAfterBreak="0">
    <w:nsid w:val="35361DB7"/>
    <w:multiLevelType w:val="hybridMultilevel"/>
    <w:tmpl w:val="C50869E0"/>
    <w:lvl w:ilvl="0" w:tplc="44F6DFEA">
      <w:start w:val="1"/>
      <w:numFmt w:val="lowerLetter"/>
      <w:lvlText w:val="%1."/>
      <w:lvlJc w:val="left"/>
      <w:pPr>
        <w:ind w:left="20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764" w:hanging="360"/>
      </w:pPr>
    </w:lvl>
    <w:lvl w:ilvl="2" w:tplc="0809001B" w:tentative="1">
      <w:start w:val="1"/>
      <w:numFmt w:val="lowerRoman"/>
      <w:lvlText w:val="%3."/>
      <w:lvlJc w:val="right"/>
      <w:pPr>
        <w:ind w:left="3484" w:hanging="180"/>
      </w:pPr>
    </w:lvl>
    <w:lvl w:ilvl="3" w:tplc="0809000F" w:tentative="1">
      <w:start w:val="1"/>
      <w:numFmt w:val="decimal"/>
      <w:lvlText w:val="%4."/>
      <w:lvlJc w:val="left"/>
      <w:pPr>
        <w:ind w:left="4204" w:hanging="360"/>
      </w:pPr>
    </w:lvl>
    <w:lvl w:ilvl="4" w:tplc="08090019" w:tentative="1">
      <w:start w:val="1"/>
      <w:numFmt w:val="lowerLetter"/>
      <w:lvlText w:val="%5."/>
      <w:lvlJc w:val="left"/>
      <w:pPr>
        <w:ind w:left="4924" w:hanging="360"/>
      </w:pPr>
    </w:lvl>
    <w:lvl w:ilvl="5" w:tplc="0809001B" w:tentative="1">
      <w:start w:val="1"/>
      <w:numFmt w:val="lowerRoman"/>
      <w:lvlText w:val="%6."/>
      <w:lvlJc w:val="right"/>
      <w:pPr>
        <w:ind w:left="5644" w:hanging="180"/>
      </w:pPr>
    </w:lvl>
    <w:lvl w:ilvl="6" w:tplc="0809000F" w:tentative="1">
      <w:start w:val="1"/>
      <w:numFmt w:val="decimal"/>
      <w:lvlText w:val="%7."/>
      <w:lvlJc w:val="left"/>
      <w:pPr>
        <w:ind w:left="6364" w:hanging="360"/>
      </w:pPr>
    </w:lvl>
    <w:lvl w:ilvl="7" w:tplc="08090019" w:tentative="1">
      <w:start w:val="1"/>
      <w:numFmt w:val="lowerLetter"/>
      <w:lvlText w:val="%8."/>
      <w:lvlJc w:val="left"/>
      <w:pPr>
        <w:ind w:left="7084" w:hanging="360"/>
      </w:pPr>
    </w:lvl>
    <w:lvl w:ilvl="8" w:tplc="0809001B" w:tentative="1">
      <w:start w:val="1"/>
      <w:numFmt w:val="lowerRoman"/>
      <w:lvlText w:val="%9."/>
      <w:lvlJc w:val="right"/>
      <w:pPr>
        <w:ind w:left="7804" w:hanging="180"/>
      </w:pPr>
    </w:lvl>
  </w:abstractNum>
  <w:abstractNum w:abstractNumId="19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20" w15:restartNumberingAfterBreak="0">
    <w:nsid w:val="37DE0D3A"/>
    <w:multiLevelType w:val="hybridMultilevel"/>
    <w:tmpl w:val="15722E9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7F776B"/>
    <w:multiLevelType w:val="hybridMultilevel"/>
    <w:tmpl w:val="4EDCDBB6"/>
    <w:lvl w:ilvl="0" w:tplc="0409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2" w15:restartNumberingAfterBreak="0">
    <w:nsid w:val="4C564453"/>
    <w:multiLevelType w:val="hybridMultilevel"/>
    <w:tmpl w:val="4F7EF8C6"/>
    <w:lvl w:ilvl="0" w:tplc="040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23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24" w15:restartNumberingAfterBreak="0">
    <w:nsid w:val="4EDB6B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26" w15:restartNumberingAfterBreak="0">
    <w:nsid w:val="5B731F92"/>
    <w:multiLevelType w:val="hybridMultilevel"/>
    <w:tmpl w:val="A5182F0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8" w15:restartNumberingAfterBreak="0">
    <w:nsid w:val="728F1EDA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9" w15:restartNumberingAfterBreak="0">
    <w:nsid w:val="766854D4"/>
    <w:multiLevelType w:val="multilevel"/>
    <w:tmpl w:val="275200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0" w15:restartNumberingAfterBreak="0">
    <w:nsid w:val="777E7004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1" w15:restartNumberingAfterBreak="0">
    <w:nsid w:val="77F24B03"/>
    <w:multiLevelType w:val="hybridMultilevel"/>
    <w:tmpl w:val="6AF6F472"/>
    <w:lvl w:ilvl="0" w:tplc="853268A0">
      <w:start w:val="1"/>
      <w:numFmt w:val="lowerLetter"/>
      <w:lvlText w:val="%1."/>
      <w:lvlJc w:val="left"/>
      <w:pPr>
        <w:ind w:left="240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32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3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34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5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33"/>
  </w:num>
  <w:num w:numId="2" w16cid:durableId="1530529121">
    <w:abstractNumId w:val="25"/>
  </w:num>
  <w:num w:numId="3" w16cid:durableId="1350595422">
    <w:abstractNumId w:val="14"/>
  </w:num>
  <w:num w:numId="4" w16cid:durableId="369571512">
    <w:abstractNumId w:val="8"/>
  </w:num>
  <w:num w:numId="5" w16cid:durableId="1994141001">
    <w:abstractNumId w:val="23"/>
  </w:num>
  <w:num w:numId="6" w16cid:durableId="64838663">
    <w:abstractNumId w:val="10"/>
  </w:num>
  <w:num w:numId="7" w16cid:durableId="574433455">
    <w:abstractNumId w:val="6"/>
  </w:num>
  <w:num w:numId="8" w16cid:durableId="221715698">
    <w:abstractNumId w:val="16"/>
  </w:num>
  <w:num w:numId="9" w16cid:durableId="651905141">
    <w:abstractNumId w:val="11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35"/>
  </w:num>
  <w:num w:numId="17" w16cid:durableId="1920671290">
    <w:abstractNumId w:val="34"/>
  </w:num>
  <w:num w:numId="18" w16cid:durableId="1358963693">
    <w:abstractNumId w:val="15"/>
  </w:num>
  <w:num w:numId="19" w16cid:durableId="1175998423">
    <w:abstractNumId w:val="19"/>
  </w:num>
  <w:num w:numId="20" w16cid:durableId="1609972376">
    <w:abstractNumId w:val="32"/>
  </w:num>
  <w:num w:numId="21" w16cid:durableId="602153542">
    <w:abstractNumId w:val="27"/>
  </w:num>
  <w:num w:numId="22" w16cid:durableId="1185942403">
    <w:abstractNumId w:val="28"/>
  </w:num>
  <w:num w:numId="23" w16cid:durableId="1035040960">
    <w:abstractNumId w:val="7"/>
  </w:num>
  <w:num w:numId="24" w16cid:durableId="548690072">
    <w:abstractNumId w:val="31"/>
  </w:num>
  <w:num w:numId="25" w16cid:durableId="1480459754">
    <w:abstractNumId w:val="9"/>
  </w:num>
  <w:num w:numId="26" w16cid:durableId="715005275">
    <w:abstractNumId w:val="26"/>
  </w:num>
  <w:num w:numId="27" w16cid:durableId="261837830">
    <w:abstractNumId w:val="21"/>
  </w:num>
  <w:num w:numId="28" w16cid:durableId="838496554">
    <w:abstractNumId w:val="20"/>
  </w:num>
  <w:num w:numId="29" w16cid:durableId="2076470394">
    <w:abstractNumId w:val="24"/>
  </w:num>
  <w:num w:numId="30" w16cid:durableId="1725833779">
    <w:abstractNumId w:val="22"/>
  </w:num>
  <w:num w:numId="31" w16cid:durableId="1661737298">
    <w:abstractNumId w:val="12"/>
  </w:num>
  <w:num w:numId="32" w16cid:durableId="435099596">
    <w:abstractNumId w:val="13"/>
  </w:num>
  <w:num w:numId="33" w16cid:durableId="108281613">
    <w:abstractNumId w:val="30"/>
  </w:num>
  <w:num w:numId="34" w16cid:durableId="1674645577">
    <w:abstractNumId w:val="17"/>
  </w:num>
  <w:num w:numId="35" w16cid:durableId="493422977">
    <w:abstractNumId w:val="29"/>
  </w:num>
  <w:num w:numId="36" w16cid:durableId="17168555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2268D"/>
    <w:rsid w:val="00025538"/>
    <w:rsid w:val="00031F0C"/>
    <w:rsid w:val="00045FD1"/>
    <w:rsid w:val="0004764B"/>
    <w:rsid w:val="00065D1F"/>
    <w:rsid w:val="0006796E"/>
    <w:rsid w:val="00080DFA"/>
    <w:rsid w:val="00091425"/>
    <w:rsid w:val="000947DB"/>
    <w:rsid w:val="000A3B86"/>
    <w:rsid w:val="000A47BD"/>
    <w:rsid w:val="000B12F1"/>
    <w:rsid w:val="000C5C46"/>
    <w:rsid w:val="000C78AD"/>
    <w:rsid w:val="000F0BD7"/>
    <w:rsid w:val="000F3B13"/>
    <w:rsid w:val="000F3CAC"/>
    <w:rsid w:val="000F6929"/>
    <w:rsid w:val="00112F6E"/>
    <w:rsid w:val="001307FC"/>
    <w:rsid w:val="00135021"/>
    <w:rsid w:val="00167780"/>
    <w:rsid w:val="00172D58"/>
    <w:rsid w:val="00181180"/>
    <w:rsid w:val="00184F4C"/>
    <w:rsid w:val="00193AFD"/>
    <w:rsid w:val="001A53B9"/>
    <w:rsid w:val="001B44D7"/>
    <w:rsid w:val="001B7530"/>
    <w:rsid w:val="001C1B02"/>
    <w:rsid w:val="001E2C3E"/>
    <w:rsid w:val="002216E0"/>
    <w:rsid w:val="0024159C"/>
    <w:rsid w:val="0026702C"/>
    <w:rsid w:val="002814FE"/>
    <w:rsid w:val="0028698A"/>
    <w:rsid w:val="00290D75"/>
    <w:rsid w:val="002C2AB0"/>
    <w:rsid w:val="002C741F"/>
    <w:rsid w:val="002D2945"/>
    <w:rsid w:val="002D795B"/>
    <w:rsid w:val="002E555D"/>
    <w:rsid w:val="002E72BB"/>
    <w:rsid w:val="002F38B6"/>
    <w:rsid w:val="002F7AA9"/>
    <w:rsid w:val="0030706C"/>
    <w:rsid w:val="00331534"/>
    <w:rsid w:val="00347CFC"/>
    <w:rsid w:val="00356DCE"/>
    <w:rsid w:val="00366110"/>
    <w:rsid w:val="00366A4E"/>
    <w:rsid w:val="00385B54"/>
    <w:rsid w:val="0039260D"/>
    <w:rsid w:val="003B7FF5"/>
    <w:rsid w:val="003C54B6"/>
    <w:rsid w:val="003D2D27"/>
    <w:rsid w:val="003F299F"/>
    <w:rsid w:val="003F417D"/>
    <w:rsid w:val="004006A7"/>
    <w:rsid w:val="00402C40"/>
    <w:rsid w:val="00417BED"/>
    <w:rsid w:val="00445434"/>
    <w:rsid w:val="00463F17"/>
    <w:rsid w:val="004956C1"/>
    <w:rsid w:val="0049582E"/>
    <w:rsid w:val="004B7E1D"/>
    <w:rsid w:val="004C04BA"/>
    <w:rsid w:val="004C3AC0"/>
    <w:rsid w:val="004D0ED8"/>
    <w:rsid w:val="004D5DFC"/>
    <w:rsid w:val="004D60A8"/>
    <w:rsid w:val="004E20F0"/>
    <w:rsid w:val="004F18FE"/>
    <w:rsid w:val="0050545C"/>
    <w:rsid w:val="00515758"/>
    <w:rsid w:val="00520E66"/>
    <w:rsid w:val="0052101C"/>
    <w:rsid w:val="00530E68"/>
    <w:rsid w:val="00550DED"/>
    <w:rsid w:val="00552B7A"/>
    <w:rsid w:val="00560C15"/>
    <w:rsid w:val="00562FB6"/>
    <w:rsid w:val="00590093"/>
    <w:rsid w:val="0059534D"/>
    <w:rsid w:val="005A0BF8"/>
    <w:rsid w:val="005A0F7A"/>
    <w:rsid w:val="005B0B08"/>
    <w:rsid w:val="005B6516"/>
    <w:rsid w:val="005F484F"/>
    <w:rsid w:val="005F5839"/>
    <w:rsid w:val="00615245"/>
    <w:rsid w:val="00621677"/>
    <w:rsid w:val="00631AC6"/>
    <w:rsid w:val="00633EEB"/>
    <w:rsid w:val="006361B6"/>
    <w:rsid w:val="00642A63"/>
    <w:rsid w:val="00647875"/>
    <w:rsid w:val="006526A4"/>
    <w:rsid w:val="00661B2E"/>
    <w:rsid w:val="0067238B"/>
    <w:rsid w:val="00696BAC"/>
    <w:rsid w:val="006A5827"/>
    <w:rsid w:val="006D1A48"/>
    <w:rsid w:val="006D324E"/>
    <w:rsid w:val="006D3476"/>
    <w:rsid w:val="007062E8"/>
    <w:rsid w:val="007168A5"/>
    <w:rsid w:val="00720D9D"/>
    <w:rsid w:val="00723CF3"/>
    <w:rsid w:val="00747FEF"/>
    <w:rsid w:val="007614DE"/>
    <w:rsid w:val="00770AD4"/>
    <w:rsid w:val="00775599"/>
    <w:rsid w:val="007941C6"/>
    <w:rsid w:val="00797D47"/>
    <w:rsid w:val="007A457C"/>
    <w:rsid w:val="007B0B60"/>
    <w:rsid w:val="007B21C4"/>
    <w:rsid w:val="007D02F3"/>
    <w:rsid w:val="007F16DA"/>
    <w:rsid w:val="007F271E"/>
    <w:rsid w:val="00802D60"/>
    <w:rsid w:val="00825C67"/>
    <w:rsid w:val="008369B0"/>
    <w:rsid w:val="00856467"/>
    <w:rsid w:val="008645B9"/>
    <w:rsid w:val="008656EB"/>
    <w:rsid w:val="008953DF"/>
    <w:rsid w:val="008D4F08"/>
    <w:rsid w:val="008F5141"/>
    <w:rsid w:val="00905A4C"/>
    <w:rsid w:val="00917031"/>
    <w:rsid w:val="00932DAD"/>
    <w:rsid w:val="009408E4"/>
    <w:rsid w:val="00941075"/>
    <w:rsid w:val="00960715"/>
    <w:rsid w:val="00963CA4"/>
    <w:rsid w:val="00967BA5"/>
    <w:rsid w:val="00981366"/>
    <w:rsid w:val="00983BE9"/>
    <w:rsid w:val="009854D0"/>
    <w:rsid w:val="009A0C12"/>
    <w:rsid w:val="009B2E54"/>
    <w:rsid w:val="009D1F80"/>
    <w:rsid w:val="009E335A"/>
    <w:rsid w:val="009E3532"/>
    <w:rsid w:val="009E75E0"/>
    <w:rsid w:val="009F3E6E"/>
    <w:rsid w:val="00A0176E"/>
    <w:rsid w:val="00A12E82"/>
    <w:rsid w:val="00A15FF2"/>
    <w:rsid w:val="00A17ED2"/>
    <w:rsid w:val="00A226C1"/>
    <w:rsid w:val="00A269D8"/>
    <w:rsid w:val="00A61004"/>
    <w:rsid w:val="00A627AA"/>
    <w:rsid w:val="00A86597"/>
    <w:rsid w:val="00A954BD"/>
    <w:rsid w:val="00AA11C7"/>
    <w:rsid w:val="00AA7541"/>
    <w:rsid w:val="00AB5DB9"/>
    <w:rsid w:val="00AC61DB"/>
    <w:rsid w:val="00B109F7"/>
    <w:rsid w:val="00B12253"/>
    <w:rsid w:val="00B4344C"/>
    <w:rsid w:val="00B45314"/>
    <w:rsid w:val="00B6346D"/>
    <w:rsid w:val="00B75498"/>
    <w:rsid w:val="00BC164C"/>
    <w:rsid w:val="00BD1987"/>
    <w:rsid w:val="00BD3DE9"/>
    <w:rsid w:val="00BE2574"/>
    <w:rsid w:val="00BF370B"/>
    <w:rsid w:val="00BF70AD"/>
    <w:rsid w:val="00C2018D"/>
    <w:rsid w:val="00C308A7"/>
    <w:rsid w:val="00C44021"/>
    <w:rsid w:val="00C4579A"/>
    <w:rsid w:val="00C46722"/>
    <w:rsid w:val="00C66AA4"/>
    <w:rsid w:val="00C71DA0"/>
    <w:rsid w:val="00C77B76"/>
    <w:rsid w:val="00C9504B"/>
    <w:rsid w:val="00CC34E5"/>
    <w:rsid w:val="00CF1644"/>
    <w:rsid w:val="00CF2BAF"/>
    <w:rsid w:val="00CF5CBC"/>
    <w:rsid w:val="00D07462"/>
    <w:rsid w:val="00D12A94"/>
    <w:rsid w:val="00D15CBC"/>
    <w:rsid w:val="00D378EC"/>
    <w:rsid w:val="00D4320D"/>
    <w:rsid w:val="00D572E8"/>
    <w:rsid w:val="00D57560"/>
    <w:rsid w:val="00D83F56"/>
    <w:rsid w:val="00D96C0B"/>
    <w:rsid w:val="00DA7E81"/>
    <w:rsid w:val="00DB4890"/>
    <w:rsid w:val="00DB7225"/>
    <w:rsid w:val="00DC2C96"/>
    <w:rsid w:val="00DD70D4"/>
    <w:rsid w:val="00DE558C"/>
    <w:rsid w:val="00DE7F77"/>
    <w:rsid w:val="00DF3659"/>
    <w:rsid w:val="00DF4F1F"/>
    <w:rsid w:val="00DF7E6D"/>
    <w:rsid w:val="00E010C0"/>
    <w:rsid w:val="00E13E3C"/>
    <w:rsid w:val="00E140E7"/>
    <w:rsid w:val="00E15947"/>
    <w:rsid w:val="00E30F4B"/>
    <w:rsid w:val="00E36226"/>
    <w:rsid w:val="00E3738F"/>
    <w:rsid w:val="00E41293"/>
    <w:rsid w:val="00E47299"/>
    <w:rsid w:val="00E63590"/>
    <w:rsid w:val="00E7011C"/>
    <w:rsid w:val="00E957C7"/>
    <w:rsid w:val="00E9703C"/>
    <w:rsid w:val="00EB0607"/>
    <w:rsid w:val="00EB5BF2"/>
    <w:rsid w:val="00EB7425"/>
    <w:rsid w:val="00ED1CFA"/>
    <w:rsid w:val="00ED5205"/>
    <w:rsid w:val="00EF0402"/>
    <w:rsid w:val="00EF36E9"/>
    <w:rsid w:val="00EF6DB5"/>
    <w:rsid w:val="00F02A7B"/>
    <w:rsid w:val="00F7372F"/>
    <w:rsid w:val="00F75A1E"/>
    <w:rsid w:val="00F900F2"/>
    <w:rsid w:val="00F925A7"/>
    <w:rsid w:val="00FB3996"/>
    <w:rsid w:val="00FB4494"/>
    <w:rsid w:val="00FC0392"/>
    <w:rsid w:val="00FE5C33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400FB"/>
    <w:rsid w:val="000C78AD"/>
    <w:rsid w:val="004477F0"/>
    <w:rsid w:val="007741D6"/>
    <w:rsid w:val="007E7871"/>
    <w:rsid w:val="00A852F6"/>
    <w:rsid w:val="00A954BD"/>
    <w:rsid w:val="00AE32A2"/>
    <w:rsid w:val="00B1403E"/>
    <w:rsid w:val="00C21D1E"/>
    <w:rsid w:val="00C21F18"/>
    <w:rsid w:val="00CF5CBC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w:rsidR="00B60695" w:rsidRPr="00E36226" w:rsidRDefault="00B60695" w:rsidP="00DF7E6D"&gt;&lt;w:r&gt;&lt;w:rPr&gt;&lt;w:rStyle w:val="BoldChar"/&gt;&lt;/w:rPr&gt;&lt;w:t&gt;Written Assignment&lt;/w:t&gt;&lt;/w:r&gt;&lt;/w:p&gt;&lt;w:sectPr w:rsidR="005B66E9"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2026-03-20T00:00:00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w14:textId="4B4DE125" w:rsidR="005C042A" w:rsidRPr="00E36226" w:rsidRDefault="005C042A" w:rsidP="00DF7E6D"&gt;&lt;w:r&gt;&lt;w:rPr&gt;&lt;w:rFonts w:cs="Arial"/&gt;&lt;/w:rPr&gt;&lt;w:t&gt;Python&lt;/w:t&gt;&lt;/w:r&gt;&lt;w:r w:rsidRPr="00560C15"&gt;&lt;w:rPr&gt;&lt;w:rFonts w:cs="Arial"/&gt;&lt;/w:rPr&gt;&lt;w:t xml:space="preserve"&gt; &lt;/w:t&gt;&lt;/w:r&gt;&lt;w:r&gt;&lt;w:rPr&gt;&lt;w:rFonts w:cs="Arial"/&gt;&lt;/w:rPr&gt;&lt;w:t&gt;Programming&lt;/w:t&gt;&lt;/w:r&gt;&lt;w:r w:rsidRPr="00560C15"&gt;&lt;w:rPr&gt;&lt;w:rFonts w:cs="Arial"/&gt;&lt;/w:rPr&gt;&lt;w:t xml:space="preserve"&gt; - SOF00&lt;/w:t&gt;&lt;/w:r&gt;&lt;w:r&gt;&lt;w:rPr&gt;&lt;w:rFonts w:cs="Arial"/&gt;&lt;/w:rPr&gt;&lt;w:t&gt;4&lt;/w:t&gt;&lt;/w:r&gt;&lt;w:r w:rsidRPr="00560C15"&gt;&lt;w:rPr&gt;&lt;w:rFonts w:cs="Arial"/&gt;&lt;/w:rPr&gt;&lt;w:t&gt;AS2AE-30&lt;/w:t&gt;&lt;/w:r&gt;&lt;w:r&gt;&lt;w:rPr&gt;&lt;w:rFonts w:cs="Arial"/&gt;&lt;/w:rPr&gt;&lt;w:t&gt;09&lt;/w:t&gt;&lt;/w:r&gt;&lt;/w:p&gt;&lt;w:sectPr w:rsidR="00F42355"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w:rsidR="00C07BD6" w:rsidRPr="00963CA4" w:rsidRDefault="00C07BD6" w:rsidP="00515758"&gt;&lt;w:pPr&gt;&lt;w:rPr&gt;&lt;w:rFonts w:cs="Arial"/&gt;&lt;/w:rPr&gt;&lt;/w:pPr&gt;&lt;w:r w:rsidRPr="00D378EC"&gt;&lt;w:rPr&gt;&lt;w:rFonts w:cs="Arial"/&gt;&lt;w:lang w:val="en-GB"/&gt;&lt;/w:rPr&gt;&lt;w:t&gt;Tuan Doan&lt;/w:t&gt;&lt;/w:r&gt;&lt;/w:p&gt;&lt;w:sectPr w:rsidR="0006411D"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D45E6F-54ED-40F5-920A-A600CBAE9277}">
  <ds:schemaRefs/>
</ds:datastoreItem>
</file>

<file path=customXml/itemProps2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template.dotx</Template>
  <TotalTime>1405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2</dc:title>
  <dc:subject/>
  <dc:creator>Tuan Doan</dc:creator>
  <cp:keywords/>
  <dc:description/>
  <cp:lastModifiedBy>Doan Tuan</cp:lastModifiedBy>
  <cp:revision>60</cp:revision>
  <dcterms:created xsi:type="dcterms:W3CDTF">2026-01-15T18:01:00Z</dcterms:created>
  <dcterms:modified xsi:type="dcterms:W3CDTF">2026-03-21T08:08:00Z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