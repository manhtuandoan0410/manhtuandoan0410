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00C36A60" w:rsidR="00515758" w:rsidRPr="000A47BD" w:rsidRDefault="00C655B9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/C6pOQ=="/>
              </w:sdtPr>
              <w:sdtEndPr/>
              <w:sdtContent>
                <w:r w:rsidR="00EC5E91" w:rsidRPr="00A1612E">
                  <w:rPr>
                    <w:rFonts w:cs="Arial"/>
                    <w:lang w:val="en-US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C655B9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/C6pOQ=="/>
              </w:sdtPr>
              <w:sdtEndPr/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C655B9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/C6pOQ=="/>
              </w:sdtPr>
              <w:sdtEndPr/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5019BF08" w:rsidR="00515758" w:rsidRDefault="00C655B9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06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D542B9">
                  <w:rPr>
                    <w:rFonts w:cs="Arial"/>
                  </w:rPr>
                  <w:t>6.3.2026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51E361D9" w:rsidR="000A47BD" w:rsidRDefault="00A1612E" w:rsidP="002216E0">
          <w:pPr>
            <w:pStyle w:val="Heading1"/>
            <w:rPr>
              <w:lang w:val="en-GB"/>
            </w:rPr>
          </w:pPr>
          <w:r>
            <w:rPr>
              <w:lang w:val="en-GB"/>
            </w:rPr>
            <w:t>Object Demo</w:t>
          </w:r>
        </w:p>
      </w:sdtContent>
    </w:sdt>
    <w:p w14:paraId="7608F25C" w14:textId="4EFC313D" w:rsidR="00464FAE" w:rsidRDefault="00DC2C53" w:rsidP="00EC5E91">
      <w:pPr>
        <w:pStyle w:val="BodyText"/>
        <w:rPr>
          <w:lang w:val="en-GB"/>
        </w:rPr>
      </w:pPr>
      <w:r>
        <w:rPr>
          <w:lang w:val="en-GB"/>
        </w:rPr>
        <w:t>1.</w:t>
      </w:r>
      <w:r w:rsidR="009C287D">
        <w:rPr>
          <w:lang w:val="en-GB"/>
        </w:rPr>
        <w:t>How many methods there are in the Circle class</w:t>
      </w:r>
      <w:r w:rsidR="0084689B">
        <w:rPr>
          <w:lang w:val="en-GB"/>
        </w:rPr>
        <w:t xml:space="preserve"> </w:t>
      </w:r>
      <w:r w:rsidR="0084689B" w:rsidRPr="0084689B">
        <w:rPr>
          <w:lang w:val="en-GB"/>
        </w:rPr>
        <w:sym w:font="Wingdings" w:char="F0E8"/>
      </w:r>
      <w:r w:rsidR="0084689B">
        <w:rPr>
          <w:lang w:val="en-GB"/>
        </w:rPr>
        <w:t xml:space="preserve"> 4</w:t>
      </w:r>
    </w:p>
    <w:p w14:paraId="02856587" w14:textId="5FD76DB0" w:rsidR="009C287D" w:rsidRDefault="009C287D" w:rsidP="00EC5E91">
      <w:pPr>
        <w:pStyle w:val="BodyText"/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getRadius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0ABA33DA" w14:textId="0CA03BA4" w:rsidR="004F22DF" w:rsidRDefault="004F22DF" w:rsidP="00EC5E91">
      <w:pPr>
        <w:pStyle w:val="BodyText"/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setRadius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3CB18F8A" w14:textId="76E8454F" w:rsidR="004F22DF" w:rsidRDefault="004F22DF" w:rsidP="00EC5E91">
      <w:pPr>
        <w:pStyle w:val="BodyText"/>
        <w:rPr>
          <w:lang w:val="en-GB"/>
        </w:rPr>
      </w:pPr>
      <w:r>
        <w:rPr>
          <w:lang w:val="en-GB"/>
        </w:rPr>
        <w:t xml:space="preserve">- </w:t>
      </w:r>
      <w:proofErr w:type="spellStart"/>
      <w:proofErr w:type="gramStart"/>
      <w:r>
        <w:rPr>
          <w:lang w:val="en-GB"/>
        </w:rPr>
        <w:t>toString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735CDC3E" w14:textId="7601A3B9" w:rsidR="004F22DF" w:rsidRDefault="004F22DF" w:rsidP="00EC5E91">
      <w:pPr>
        <w:pStyle w:val="BodyText"/>
        <w:rPr>
          <w:lang w:val="en-GB"/>
        </w:rPr>
      </w:pPr>
      <w:r>
        <w:rPr>
          <w:lang w:val="en-GB"/>
        </w:rPr>
        <w:t xml:space="preserve">- and the constructor </w:t>
      </w:r>
      <w:proofErr w:type="gramStart"/>
      <w:r>
        <w:rPr>
          <w:lang w:val="en-GB"/>
        </w:rPr>
        <w:t>Circle(</w:t>
      </w:r>
      <w:proofErr w:type="gramEnd"/>
      <w:r>
        <w:rPr>
          <w:lang w:val="en-GB"/>
        </w:rPr>
        <w:t>int r)</w:t>
      </w:r>
    </w:p>
    <w:p w14:paraId="7DBBA0CA" w14:textId="77777777" w:rsidR="004F22DF" w:rsidRDefault="004F22DF" w:rsidP="00EC5E91">
      <w:pPr>
        <w:pStyle w:val="BodyText"/>
        <w:rPr>
          <w:lang w:val="en-GB"/>
        </w:rPr>
      </w:pPr>
    </w:p>
    <w:p w14:paraId="006DC0FE" w14:textId="58DD0365" w:rsidR="004F22DF" w:rsidRDefault="001E677A" w:rsidP="00EC5E91">
      <w:pPr>
        <w:pStyle w:val="BodyText"/>
        <w:rPr>
          <w:lang w:val="en-GB"/>
        </w:rPr>
      </w:pPr>
      <w:r>
        <w:rPr>
          <w:lang w:val="en-GB"/>
        </w:rPr>
        <w:t>2. how many fields there are in the Circle class?</w:t>
      </w:r>
      <w:r w:rsidR="0084689B">
        <w:rPr>
          <w:lang w:val="en-GB"/>
        </w:rPr>
        <w:t xml:space="preserve"> </w:t>
      </w:r>
      <w:r w:rsidR="0084689B" w:rsidRPr="0084689B">
        <w:rPr>
          <w:lang w:val="en-GB"/>
        </w:rPr>
        <w:sym w:font="Wingdings" w:char="F0E8"/>
      </w:r>
      <w:r w:rsidR="0084689B">
        <w:rPr>
          <w:lang w:val="en-GB"/>
        </w:rPr>
        <w:t xml:space="preserve"> 1</w:t>
      </w:r>
    </w:p>
    <w:p w14:paraId="58B2453D" w14:textId="17641FAE" w:rsidR="001E677A" w:rsidRDefault="00E845C9" w:rsidP="00EC5E91">
      <w:pPr>
        <w:pStyle w:val="BodyText"/>
        <w:rPr>
          <w:lang w:val="en-GB"/>
        </w:rPr>
      </w:pPr>
      <w:r w:rsidRPr="00F617CE">
        <w:rPr>
          <w:b/>
          <w:bCs/>
          <w:i/>
          <w:iCs/>
          <w:highlight w:val="yellow"/>
          <w:lang w:val="en-GB"/>
        </w:rPr>
        <w:t>private int radius</w:t>
      </w:r>
      <w:r>
        <w:rPr>
          <w:lang w:val="en-GB"/>
        </w:rPr>
        <w:t xml:space="preserve"> </w:t>
      </w:r>
      <w:r w:rsidR="00F617CE" w:rsidRPr="00F617CE">
        <w:rPr>
          <w:lang w:val="en-GB"/>
        </w:rPr>
        <w:sym w:font="Wingdings" w:char="F0E8"/>
      </w:r>
      <w:r w:rsidR="00F617CE">
        <w:rPr>
          <w:lang w:val="en-GB"/>
        </w:rPr>
        <w:t xml:space="preserve"> </w:t>
      </w:r>
      <w:r w:rsidR="00CF0FE2">
        <w:rPr>
          <w:lang w:val="en-GB"/>
        </w:rPr>
        <w:t>This field is intentionally made private, and it’s a core Object-oriented Programming principle called encapsulation</w:t>
      </w:r>
    </w:p>
    <w:p w14:paraId="254E1D86" w14:textId="77777777" w:rsidR="00F617CE" w:rsidRDefault="00F617CE" w:rsidP="00EC5E91">
      <w:pPr>
        <w:pStyle w:val="BodyText"/>
        <w:rPr>
          <w:lang w:val="en-GB"/>
        </w:rPr>
      </w:pPr>
    </w:p>
    <w:p w14:paraId="6D43B35F" w14:textId="63602B6C" w:rsidR="00F617CE" w:rsidRDefault="00F617CE" w:rsidP="00EC5E91">
      <w:pPr>
        <w:pStyle w:val="BodyText"/>
        <w:rPr>
          <w:lang w:val="en-GB"/>
        </w:rPr>
      </w:pPr>
      <w:r>
        <w:rPr>
          <w:lang w:val="en-GB"/>
        </w:rPr>
        <w:t xml:space="preserve">3. </w:t>
      </w:r>
      <w:r w:rsidR="00F47DBE">
        <w:rPr>
          <w:lang w:val="en-GB"/>
        </w:rPr>
        <w:t xml:space="preserve">how many reference variables there are in the main method? </w:t>
      </w:r>
      <w:r w:rsidR="00F47DBE" w:rsidRPr="00F47DBE">
        <w:rPr>
          <w:lang w:val="en-GB"/>
        </w:rPr>
        <w:sym w:font="Wingdings" w:char="F0E8"/>
      </w:r>
      <w:r w:rsidR="00F47DBE">
        <w:rPr>
          <w:lang w:val="en-GB"/>
        </w:rPr>
        <w:t xml:space="preserve"> </w:t>
      </w:r>
      <w:r w:rsidR="00ED4963">
        <w:rPr>
          <w:lang w:val="en-GB"/>
        </w:rPr>
        <w:t>2</w:t>
      </w:r>
      <w:r w:rsidR="00443AB9">
        <w:rPr>
          <w:lang w:val="en-GB"/>
        </w:rPr>
        <w:t>, they are c1 and c2</w:t>
      </w:r>
    </w:p>
    <w:p w14:paraId="484A5511" w14:textId="77777777" w:rsidR="003904CE" w:rsidRDefault="003904CE" w:rsidP="00EC5E91">
      <w:pPr>
        <w:pStyle w:val="BodyText"/>
        <w:rPr>
          <w:lang w:val="en-GB"/>
        </w:rPr>
      </w:pPr>
    </w:p>
    <w:p w14:paraId="4965596A" w14:textId="2C3470D8" w:rsidR="003904CE" w:rsidRDefault="003904CE" w:rsidP="00EC5E91">
      <w:pPr>
        <w:pStyle w:val="BodyText"/>
        <w:rPr>
          <w:lang w:val="en-GB"/>
        </w:rPr>
      </w:pPr>
      <w:r>
        <w:rPr>
          <w:lang w:val="en-GB"/>
        </w:rPr>
        <w:t xml:space="preserve">4. </w:t>
      </w:r>
      <w:r w:rsidR="000E0CA2">
        <w:rPr>
          <w:lang w:val="en-GB"/>
        </w:rPr>
        <w:t xml:space="preserve">3 objects are created after the </w:t>
      </w:r>
      <w:proofErr w:type="spellStart"/>
      <w:r w:rsidR="000E0CA2">
        <w:rPr>
          <w:lang w:val="en-GB"/>
        </w:rPr>
        <w:t>ObjectDemo</w:t>
      </w:r>
      <w:proofErr w:type="spellEnd"/>
      <w:r w:rsidR="000E0CA2">
        <w:rPr>
          <w:lang w:val="en-GB"/>
        </w:rPr>
        <w:t xml:space="preserve"> program is being executed</w:t>
      </w:r>
      <w:r w:rsidR="00BA10EC">
        <w:rPr>
          <w:lang w:val="en-GB"/>
        </w:rPr>
        <w:t>, and they are</w:t>
      </w:r>
      <w:r w:rsidR="00BA10EC">
        <w:rPr>
          <w:lang w:val="en-GB"/>
        </w:rPr>
        <w:br/>
        <w:t xml:space="preserve">- </w:t>
      </w:r>
      <w:r w:rsidR="00841D8B">
        <w:rPr>
          <w:lang w:val="en-GB"/>
        </w:rPr>
        <w:t xml:space="preserve">c1 = </w:t>
      </w:r>
      <w:r w:rsidR="00BA10EC">
        <w:rPr>
          <w:lang w:val="en-GB"/>
        </w:rPr>
        <w:t xml:space="preserve">new </w:t>
      </w:r>
      <w:proofErr w:type="gramStart"/>
      <w:r w:rsidR="00BA10EC">
        <w:rPr>
          <w:lang w:val="en-GB"/>
        </w:rPr>
        <w:t>Circle(</w:t>
      </w:r>
      <w:proofErr w:type="gramEnd"/>
      <w:r w:rsidR="00BA10EC">
        <w:rPr>
          <w:lang w:val="en-GB"/>
        </w:rPr>
        <w:t>10)</w:t>
      </w:r>
      <w:r w:rsidR="00841D8B">
        <w:rPr>
          <w:lang w:val="en-GB"/>
        </w:rPr>
        <w:br/>
        <w:t xml:space="preserve">- c2 = new </w:t>
      </w:r>
      <w:proofErr w:type="gramStart"/>
      <w:r w:rsidR="00841D8B">
        <w:rPr>
          <w:lang w:val="en-GB"/>
        </w:rPr>
        <w:t>Circle(</w:t>
      </w:r>
      <w:proofErr w:type="gramEnd"/>
      <w:r w:rsidR="00841D8B">
        <w:rPr>
          <w:lang w:val="en-GB"/>
        </w:rPr>
        <w:t>25)</w:t>
      </w:r>
      <w:r w:rsidR="00841D8B">
        <w:rPr>
          <w:lang w:val="en-GB"/>
        </w:rPr>
        <w:br/>
        <w:t xml:space="preserve">- c2 = new </w:t>
      </w:r>
      <w:proofErr w:type="gramStart"/>
      <w:r w:rsidR="00841D8B">
        <w:rPr>
          <w:lang w:val="en-GB"/>
        </w:rPr>
        <w:t>Circle(</w:t>
      </w:r>
      <w:proofErr w:type="gramEnd"/>
      <w:r w:rsidR="00841D8B">
        <w:rPr>
          <w:lang w:val="en-GB"/>
        </w:rPr>
        <w:t>33)</w:t>
      </w:r>
      <w:r w:rsidR="00841D8B">
        <w:rPr>
          <w:lang w:val="en-GB"/>
        </w:rPr>
        <w:br/>
      </w:r>
      <w:r w:rsidR="00841D8B">
        <w:rPr>
          <w:lang w:val="en-GB"/>
        </w:rPr>
        <w:br/>
      </w:r>
      <w:r w:rsidR="00310700">
        <w:rPr>
          <w:lang w:val="en-GB"/>
        </w:rPr>
        <w:t>when c</w:t>
      </w:r>
      <w:proofErr w:type="gramStart"/>
      <w:r w:rsidR="00310700">
        <w:rPr>
          <w:lang w:val="en-GB"/>
        </w:rPr>
        <w:t>1.setRadius</w:t>
      </w:r>
      <w:proofErr w:type="gramEnd"/>
      <w:r w:rsidR="00310700">
        <w:rPr>
          <w:lang w:val="en-GB"/>
        </w:rPr>
        <w:t>(11) is executed, it doesn’t create but modify the existing object</w:t>
      </w:r>
    </w:p>
    <w:p w14:paraId="6670710D" w14:textId="77777777" w:rsidR="00877F8A" w:rsidRDefault="00877F8A" w:rsidP="00EC5E91">
      <w:pPr>
        <w:pStyle w:val="BodyText"/>
        <w:rPr>
          <w:lang w:val="en-GB"/>
        </w:rPr>
      </w:pPr>
    </w:p>
    <w:p w14:paraId="65B37620" w14:textId="44EB3C52" w:rsidR="00877F8A" w:rsidRDefault="00877F8A" w:rsidP="00EC5E91">
      <w:pPr>
        <w:pStyle w:val="BodyText"/>
        <w:rPr>
          <w:lang w:val="en-GB"/>
        </w:rPr>
      </w:pPr>
      <w:r>
        <w:rPr>
          <w:lang w:val="en-GB"/>
        </w:rPr>
        <w:t xml:space="preserve">5. </w:t>
      </w:r>
      <w:r w:rsidR="00224E1F">
        <w:rPr>
          <w:lang w:val="en-GB"/>
        </w:rPr>
        <w:t xml:space="preserve">the constructor of the class Circle </w:t>
      </w:r>
      <w:r w:rsidR="00B4798E">
        <w:rPr>
          <w:lang w:val="en-GB"/>
        </w:rPr>
        <w:t>create new circle with radius</w:t>
      </w:r>
      <w:r w:rsidR="00B4798E">
        <w:rPr>
          <w:lang w:val="en-GB"/>
        </w:rPr>
        <w:br/>
      </w:r>
      <w:r w:rsidR="00B4798E">
        <w:rPr>
          <w:lang w:val="en-GB"/>
        </w:rPr>
        <w:br/>
        <w:t xml:space="preserve">6. </w:t>
      </w:r>
      <w:r w:rsidR="009D4CA3">
        <w:rPr>
          <w:lang w:val="en-GB"/>
        </w:rPr>
        <w:t>2 rules:</w:t>
      </w:r>
      <w:r w:rsidR="009D4CA3">
        <w:rPr>
          <w:lang w:val="en-GB"/>
        </w:rPr>
        <w:br/>
        <w:t>- a constructor has no return type, not even void</w:t>
      </w:r>
    </w:p>
    <w:p w14:paraId="219CF3DD" w14:textId="77777777" w:rsidR="00AB45CC" w:rsidRDefault="009D4CA3" w:rsidP="00EC5E91">
      <w:pPr>
        <w:pStyle w:val="BodyText"/>
        <w:rPr>
          <w:lang w:val="en-GB"/>
        </w:rPr>
      </w:pPr>
      <w:r>
        <w:rPr>
          <w:lang w:val="en-GB"/>
        </w:rPr>
        <w:t xml:space="preserve">- </w:t>
      </w:r>
      <w:r w:rsidR="005603EA">
        <w:rPr>
          <w:lang w:val="en-GB"/>
        </w:rPr>
        <w:t>the constructor has the exact same name as the class</w:t>
      </w:r>
      <w:r w:rsidR="00EB4B3F">
        <w:rPr>
          <w:lang w:val="en-GB"/>
        </w:rPr>
        <w:br/>
      </w:r>
    </w:p>
    <w:p w14:paraId="3CB2CB6D" w14:textId="25FACD26" w:rsidR="009D4CA3" w:rsidRDefault="00EB4B3F" w:rsidP="00EC5E91">
      <w:pPr>
        <w:pStyle w:val="BodyText"/>
        <w:rPr>
          <w:lang w:val="en-GB"/>
        </w:rPr>
      </w:pPr>
      <w:r>
        <w:rPr>
          <w:lang w:val="en-GB"/>
        </w:rPr>
        <w:br/>
        <w:t xml:space="preserve">7. </w:t>
      </w:r>
      <w:r w:rsidR="007E6352">
        <w:rPr>
          <w:lang w:val="en-GB"/>
        </w:rPr>
        <w:t>The c2</w:t>
      </w:r>
      <w:r w:rsidR="00C20EAB">
        <w:rPr>
          <w:lang w:val="en-GB"/>
        </w:rPr>
        <w:t xml:space="preserve"> </w:t>
      </w:r>
      <w:r w:rsidR="00012183">
        <w:rPr>
          <w:lang w:val="en-GB"/>
        </w:rPr>
        <w:br/>
        <w:t xml:space="preserve">- </w:t>
      </w:r>
      <w:r w:rsidR="0020150E">
        <w:rPr>
          <w:lang w:val="en-GB"/>
        </w:rPr>
        <w:t xml:space="preserve">takes </w:t>
      </w:r>
      <w:r w:rsidR="00012183">
        <w:rPr>
          <w:lang w:val="en-GB"/>
        </w:rPr>
        <w:t xml:space="preserve">first </w:t>
      </w:r>
      <w:r w:rsidR="005C030E">
        <w:rPr>
          <w:lang w:val="en-GB"/>
        </w:rPr>
        <w:t>Circle object (</w:t>
      </w:r>
      <w:r w:rsidR="00EF1357">
        <w:rPr>
          <w:lang w:val="en-GB"/>
        </w:rPr>
        <w:t xml:space="preserve">radius </w:t>
      </w:r>
      <w:r w:rsidR="005C030E">
        <w:rPr>
          <w:lang w:val="en-GB"/>
        </w:rPr>
        <w:t>25) as ori</w:t>
      </w:r>
      <w:r w:rsidR="0020150E">
        <w:rPr>
          <w:lang w:val="en-GB"/>
        </w:rPr>
        <w:t>ginal</w:t>
      </w:r>
    </w:p>
    <w:p w14:paraId="143BF280" w14:textId="0DCFF454" w:rsidR="0020150E" w:rsidRDefault="0020150E" w:rsidP="00EC5E91">
      <w:pPr>
        <w:pStyle w:val="BodyText"/>
        <w:rPr>
          <w:lang w:val="en-GB"/>
        </w:rPr>
      </w:pPr>
      <w:r>
        <w:rPr>
          <w:lang w:val="en-GB"/>
        </w:rPr>
        <w:t xml:space="preserve">- takes the new Circle object (radius 33) </w:t>
      </w:r>
      <w:r w:rsidR="00EF1357">
        <w:rPr>
          <w:lang w:val="en-GB"/>
        </w:rPr>
        <w:t>after it’s created, and now c2 points to this object</w:t>
      </w:r>
    </w:p>
    <w:p w14:paraId="1FB71A0B" w14:textId="0A5CD241" w:rsidR="00EF1357" w:rsidRDefault="00EF1357" w:rsidP="00EC5E91">
      <w:pPr>
        <w:pStyle w:val="BodyText"/>
        <w:rPr>
          <w:lang w:val="en-GB"/>
        </w:rPr>
      </w:pPr>
      <w:r>
        <w:rPr>
          <w:lang w:val="en-GB"/>
        </w:rPr>
        <w:t>- the old one (radius 25) no longer has any reference pointing to it</w:t>
      </w:r>
      <w:r w:rsidR="00AB45CC">
        <w:rPr>
          <w:lang w:val="en-GB"/>
        </w:rPr>
        <w:t xml:space="preserve"> and it eligible for garbage collection before the program ends.</w:t>
      </w:r>
    </w:p>
    <w:p w14:paraId="59095BEA" w14:textId="77777777" w:rsidR="00AB45CC" w:rsidRDefault="00AB45CC" w:rsidP="00EC5E91">
      <w:pPr>
        <w:pStyle w:val="BodyText"/>
        <w:rPr>
          <w:lang w:val="en-GB"/>
        </w:rPr>
      </w:pPr>
    </w:p>
    <w:p w14:paraId="50C709C0" w14:textId="5E01CEDE" w:rsidR="00AB45CC" w:rsidRDefault="00AB45CC" w:rsidP="00EC5E91">
      <w:pPr>
        <w:pStyle w:val="BodyText"/>
        <w:rPr>
          <w:lang w:val="en-GB"/>
        </w:rPr>
      </w:pPr>
      <w:r>
        <w:rPr>
          <w:lang w:val="en-GB"/>
        </w:rPr>
        <w:t xml:space="preserve">8. </w:t>
      </w:r>
      <w:r w:rsidR="00EB7AF9">
        <w:rPr>
          <w:lang w:val="en-GB"/>
        </w:rPr>
        <w:t xml:space="preserve">The getter and setter provide controlled access to the object’s internal data. </w:t>
      </w:r>
      <w:r w:rsidR="004C1ED6">
        <w:rPr>
          <w:lang w:val="en-GB"/>
        </w:rPr>
        <w:t>S</w:t>
      </w:r>
      <w:r w:rsidR="00EB7AF9">
        <w:rPr>
          <w:lang w:val="en-GB"/>
        </w:rPr>
        <w:t>peci</w:t>
      </w:r>
      <w:r w:rsidR="004C1ED6">
        <w:rPr>
          <w:lang w:val="en-GB"/>
        </w:rPr>
        <w:t xml:space="preserve">fically, </w:t>
      </w:r>
    </w:p>
    <w:p w14:paraId="0CA1AD0E" w14:textId="3EB4C718" w:rsidR="00252AA0" w:rsidRDefault="00252AA0" w:rsidP="00EC5E91">
      <w:pPr>
        <w:pStyle w:val="BodyText"/>
        <w:rPr>
          <w:lang w:val="en-GB"/>
        </w:rPr>
      </w:pPr>
      <w:r>
        <w:rPr>
          <w:lang w:val="en-GB"/>
        </w:rPr>
        <w:t xml:space="preserve">- Getter (i.e. </w:t>
      </w:r>
      <w:proofErr w:type="spellStart"/>
      <w:proofErr w:type="gramStart"/>
      <w:r>
        <w:rPr>
          <w:lang w:val="en-GB"/>
        </w:rPr>
        <w:t>getRadius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)): returns the value of a private field and allows reading the radius safely</w:t>
      </w:r>
    </w:p>
    <w:p w14:paraId="19D9FF68" w14:textId="3A596770" w:rsidR="00252AA0" w:rsidRDefault="00252AA0" w:rsidP="00EC5E91">
      <w:pPr>
        <w:pStyle w:val="BodyText"/>
        <w:rPr>
          <w:lang w:val="en-GB"/>
        </w:rPr>
      </w:pPr>
      <w:r>
        <w:rPr>
          <w:lang w:val="en-GB"/>
        </w:rPr>
        <w:t xml:space="preserve">- Setter (i.e. </w:t>
      </w:r>
      <w:proofErr w:type="spellStart"/>
      <w:proofErr w:type="gramStart"/>
      <w:r>
        <w:rPr>
          <w:lang w:val="en-GB"/>
        </w:rPr>
        <w:t>setRadius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)): updates the value of a private field, and allows changing the radius safely</w:t>
      </w:r>
      <w:r w:rsidR="00856A83">
        <w:rPr>
          <w:lang w:val="en-GB"/>
        </w:rPr>
        <w:t>, and lets user add validation later (e.g., prevent negative radius)</w:t>
      </w:r>
      <w:r>
        <w:rPr>
          <w:lang w:val="en-GB"/>
        </w:rPr>
        <w:t xml:space="preserve"> </w:t>
      </w:r>
    </w:p>
    <w:p w14:paraId="5A9BAFC7" w14:textId="77777777" w:rsidR="00F47DBE" w:rsidRPr="00EC5E91" w:rsidRDefault="00F47DBE" w:rsidP="00EC5E91">
      <w:pPr>
        <w:pStyle w:val="BodyText"/>
        <w:rPr>
          <w:lang w:val="en-GB"/>
        </w:rPr>
      </w:pPr>
    </w:p>
    <w:sectPr w:rsidR="00F47DBE" w:rsidRPr="00EC5E91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3C77C" w14:textId="77777777" w:rsidR="00C655B9" w:rsidRDefault="00C655B9" w:rsidP="005B6516">
      <w:pPr>
        <w:spacing w:line="240" w:lineRule="auto"/>
      </w:pPr>
      <w:r>
        <w:separator/>
      </w:r>
    </w:p>
    <w:p w14:paraId="4938C25A" w14:textId="77777777" w:rsidR="00C655B9" w:rsidRDefault="00C655B9"/>
  </w:endnote>
  <w:endnote w:type="continuationSeparator" w:id="0">
    <w:p w14:paraId="010CD4C1" w14:textId="77777777" w:rsidR="00C655B9" w:rsidRDefault="00C655B9" w:rsidP="005B6516">
      <w:pPr>
        <w:spacing w:line="240" w:lineRule="auto"/>
      </w:pPr>
      <w:r>
        <w:continuationSeparator/>
      </w:r>
    </w:p>
    <w:p w14:paraId="644A9BF2" w14:textId="77777777" w:rsidR="00C655B9" w:rsidRDefault="00C655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1F23" w14:textId="77777777" w:rsidR="00C655B9" w:rsidRDefault="00C655B9" w:rsidP="005B6516">
      <w:pPr>
        <w:spacing w:line="240" w:lineRule="auto"/>
      </w:pPr>
      <w:r>
        <w:separator/>
      </w:r>
    </w:p>
    <w:p w14:paraId="3DE76F8F" w14:textId="77777777" w:rsidR="00C655B9" w:rsidRDefault="00C655B9"/>
  </w:footnote>
  <w:footnote w:type="continuationSeparator" w:id="0">
    <w:p w14:paraId="5775B62C" w14:textId="77777777" w:rsidR="00C655B9" w:rsidRDefault="00C655B9" w:rsidP="005B6516">
      <w:pPr>
        <w:spacing w:line="240" w:lineRule="auto"/>
      </w:pPr>
      <w:r>
        <w:continuationSeparator/>
      </w:r>
    </w:p>
    <w:p w14:paraId="59DA9B83" w14:textId="77777777" w:rsidR="00C655B9" w:rsidRDefault="00C655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2041DB4A" w:rsidR="009A0C12" w:rsidRPr="00963CA4" w:rsidRDefault="00C655B9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/C6pOQ=="/>
            </w:sdtPr>
            <w:sdtEndPr/>
            <w:sdtContent>
              <w:r w:rsidR="00EC5E91" w:rsidRPr="00EC5E91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C655B9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/C6pOQ=="/>
            </w:sdtPr>
            <w:sdtEndPr/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C655B9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/C6pOQ=="/>
            </w:sdtPr>
            <w:sdtEndPr/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6AB0764B" w:rsidR="00B109F7" w:rsidRDefault="00C655B9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06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D542B9">
                <w:rPr>
                  <w:rFonts w:cs="Arial"/>
                </w:rPr>
                <w:t>6.3.2026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8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19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0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1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2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3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1"/>
  </w:num>
  <w:num w:numId="2" w16cid:durableId="1530529121">
    <w:abstractNumId w:val="16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4"/>
  </w:num>
  <w:num w:numId="17" w16cid:durableId="1920671290">
    <w:abstractNumId w:val="22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20"/>
  </w:num>
  <w:num w:numId="21" w16cid:durableId="602153542">
    <w:abstractNumId w:val="17"/>
  </w:num>
  <w:num w:numId="22" w16cid:durableId="1573157065">
    <w:abstractNumId w:val="23"/>
  </w:num>
  <w:num w:numId="23" w16cid:durableId="1021736434">
    <w:abstractNumId w:val="19"/>
  </w:num>
  <w:num w:numId="24" w16cid:durableId="136261541">
    <w:abstractNumId w:val="10"/>
  </w:num>
  <w:num w:numId="25" w16cid:durableId="10841868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1A89"/>
    <w:rsid w:val="00012183"/>
    <w:rsid w:val="000155A0"/>
    <w:rsid w:val="0002268D"/>
    <w:rsid w:val="00031F0C"/>
    <w:rsid w:val="000326D2"/>
    <w:rsid w:val="0004458C"/>
    <w:rsid w:val="00045FD1"/>
    <w:rsid w:val="0004764B"/>
    <w:rsid w:val="00051F57"/>
    <w:rsid w:val="00060D1C"/>
    <w:rsid w:val="00091425"/>
    <w:rsid w:val="000947DB"/>
    <w:rsid w:val="000A3B86"/>
    <w:rsid w:val="000A47BD"/>
    <w:rsid w:val="000B12F1"/>
    <w:rsid w:val="000B797A"/>
    <w:rsid w:val="000C5C46"/>
    <w:rsid w:val="000C78AD"/>
    <w:rsid w:val="000E0CA2"/>
    <w:rsid w:val="000E2663"/>
    <w:rsid w:val="000E7CB7"/>
    <w:rsid w:val="000F3B13"/>
    <w:rsid w:val="000F6929"/>
    <w:rsid w:val="00111E42"/>
    <w:rsid w:val="00112F6E"/>
    <w:rsid w:val="001205F1"/>
    <w:rsid w:val="0012352E"/>
    <w:rsid w:val="00135021"/>
    <w:rsid w:val="00151FDF"/>
    <w:rsid w:val="001631B4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A6951"/>
    <w:rsid w:val="001B44D7"/>
    <w:rsid w:val="001B7530"/>
    <w:rsid w:val="001C1B02"/>
    <w:rsid w:val="001D2C4F"/>
    <w:rsid w:val="001D50CB"/>
    <w:rsid w:val="001E49E8"/>
    <w:rsid w:val="001E677A"/>
    <w:rsid w:val="001F0B72"/>
    <w:rsid w:val="00200A1C"/>
    <w:rsid w:val="0020150E"/>
    <w:rsid w:val="00203E32"/>
    <w:rsid w:val="00220C4D"/>
    <w:rsid w:val="002213D8"/>
    <w:rsid w:val="002216E0"/>
    <w:rsid w:val="00224E1F"/>
    <w:rsid w:val="002410D5"/>
    <w:rsid w:val="0024159C"/>
    <w:rsid w:val="00252AA0"/>
    <w:rsid w:val="0026702C"/>
    <w:rsid w:val="002814FE"/>
    <w:rsid w:val="00285E54"/>
    <w:rsid w:val="0028698A"/>
    <w:rsid w:val="00290D75"/>
    <w:rsid w:val="002C2AB0"/>
    <w:rsid w:val="002C741F"/>
    <w:rsid w:val="002C7E75"/>
    <w:rsid w:val="002D2945"/>
    <w:rsid w:val="002E2CE3"/>
    <w:rsid w:val="002E555D"/>
    <w:rsid w:val="002F38B6"/>
    <w:rsid w:val="002F7AA9"/>
    <w:rsid w:val="00310700"/>
    <w:rsid w:val="00331534"/>
    <w:rsid w:val="00347CFC"/>
    <w:rsid w:val="003504E7"/>
    <w:rsid w:val="00366110"/>
    <w:rsid w:val="00366A4E"/>
    <w:rsid w:val="0038435E"/>
    <w:rsid w:val="00385B54"/>
    <w:rsid w:val="003904CE"/>
    <w:rsid w:val="0039260D"/>
    <w:rsid w:val="003A191C"/>
    <w:rsid w:val="003A238C"/>
    <w:rsid w:val="003B7FF5"/>
    <w:rsid w:val="003C54B6"/>
    <w:rsid w:val="003D2D27"/>
    <w:rsid w:val="003F417D"/>
    <w:rsid w:val="003F4E8F"/>
    <w:rsid w:val="00402C40"/>
    <w:rsid w:val="00404B80"/>
    <w:rsid w:val="00420A6B"/>
    <w:rsid w:val="00443AB9"/>
    <w:rsid w:val="004544A2"/>
    <w:rsid w:val="00463F17"/>
    <w:rsid w:val="00464FAE"/>
    <w:rsid w:val="00471D49"/>
    <w:rsid w:val="00492C6B"/>
    <w:rsid w:val="0049582E"/>
    <w:rsid w:val="004A2FE5"/>
    <w:rsid w:val="004B7439"/>
    <w:rsid w:val="004C04BA"/>
    <w:rsid w:val="004C1ED6"/>
    <w:rsid w:val="004D2D77"/>
    <w:rsid w:val="004D4946"/>
    <w:rsid w:val="004D5DFC"/>
    <w:rsid w:val="004D60A8"/>
    <w:rsid w:val="004F18FE"/>
    <w:rsid w:val="004F22DF"/>
    <w:rsid w:val="0050545C"/>
    <w:rsid w:val="00515758"/>
    <w:rsid w:val="00520E66"/>
    <w:rsid w:val="0052101C"/>
    <w:rsid w:val="005245A9"/>
    <w:rsid w:val="00545DA9"/>
    <w:rsid w:val="00547B21"/>
    <w:rsid w:val="005603EA"/>
    <w:rsid w:val="00560C15"/>
    <w:rsid w:val="00562FB6"/>
    <w:rsid w:val="00571AC6"/>
    <w:rsid w:val="00574261"/>
    <w:rsid w:val="005771F7"/>
    <w:rsid w:val="00590093"/>
    <w:rsid w:val="0059534D"/>
    <w:rsid w:val="005A0A40"/>
    <w:rsid w:val="005A0F7A"/>
    <w:rsid w:val="005A3A4A"/>
    <w:rsid w:val="005A560D"/>
    <w:rsid w:val="005B0B08"/>
    <w:rsid w:val="005B6516"/>
    <w:rsid w:val="005C030E"/>
    <w:rsid w:val="005F484F"/>
    <w:rsid w:val="005F5839"/>
    <w:rsid w:val="00615245"/>
    <w:rsid w:val="00627C6D"/>
    <w:rsid w:val="00633EEB"/>
    <w:rsid w:val="00635E66"/>
    <w:rsid w:val="00642A63"/>
    <w:rsid w:val="00647875"/>
    <w:rsid w:val="0067238B"/>
    <w:rsid w:val="00686A28"/>
    <w:rsid w:val="00696BAC"/>
    <w:rsid w:val="006D1A48"/>
    <w:rsid w:val="006D324E"/>
    <w:rsid w:val="006D3476"/>
    <w:rsid w:val="0070654B"/>
    <w:rsid w:val="00707677"/>
    <w:rsid w:val="007168A5"/>
    <w:rsid w:val="00720D9D"/>
    <w:rsid w:val="00731875"/>
    <w:rsid w:val="007372EA"/>
    <w:rsid w:val="00747FEF"/>
    <w:rsid w:val="00775599"/>
    <w:rsid w:val="007941C6"/>
    <w:rsid w:val="007A457C"/>
    <w:rsid w:val="007B0B60"/>
    <w:rsid w:val="007B7B13"/>
    <w:rsid w:val="007D02F3"/>
    <w:rsid w:val="007E57A0"/>
    <w:rsid w:val="007E6352"/>
    <w:rsid w:val="007F16DA"/>
    <w:rsid w:val="008037AD"/>
    <w:rsid w:val="00804365"/>
    <w:rsid w:val="0081232D"/>
    <w:rsid w:val="008127D4"/>
    <w:rsid w:val="00825C67"/>
    <w:rsid w:val="008369B0"/>
    <w:rsid w:val="00841D8B"/>
    <w:rsid w:val="0084689B"/>
    <w:rsid w:val="00851AEE"/>
    <w:rsid w:val="00856462"/>
    <w:rsid w:val="00856467"/>
    <w:rsid w:val="00856A83"/>
    <w:rsid w:val="00863671"/>
    <w:rsid w:val="008645B9"/>
    <w:rsid w:val="008656EB"/>
    <w:rsid w:val="00872DCA"/>
    <w:rsid w:val="00877F8A"/>
    <w:rsid w:val="008953DF"/>
    <w:rsid w:val="008A62FF"/>
    <w:rsid w:val="008C59E9"/>
    <w:rsid w:val="008D4F08"/>
    <w:rsid w:val="00917031"/>
    <w:rsid w:val="0092562A"/>
    <w:rsid w:val="00932DAD"/>
    <w:rsid w:val="00936A47"/>
    <w:rsid w:val="009408E4"/>
    <w:rsid w:val="009430DE"/>
    <w:rsid w:val="00960715"/>
    <w:rsid w:val="00963CA4"/>
    <w:rsid w:val="009663D4"/>
    <w:rsid w:val="00967BA5"/>
    <w:rsid w:val="00983BE9"/>
    <w:rsid w:val="009854D0"/>
    <w:rsid w:val="009A0C12"/>
    <w:rsid w:val="009B5D25"/>
    <w:rsid w:val="009C287D"/>
    <w:rsid w:val="009D4CA3"/>
    <w:rsid w:val="009E335A"/>
    <w:rsid w:val="009E3532"/>
    <w:rsid w:val="00A00406"/>
    <w:rsid w:val="00A0176E"/>
    <w:rsid w:val="00A12E82"/>
    <w:rsid w:val="00A15FF2"/>
    <w:rsid w:val="00A1612E"/>
    <w:rsid w:val="00A17ED2"/>
    <w:rsid w:val="00A269D8"/>
    <w:rsid w:val="00A61004"/>
    <w:rsid w:val="00A67FC9"/>
    <w:rsid w:val="00A86597"/>
    <w:rsid w:val="00AA11C7"/>
    <w:rsid w:val="00AB45CC"/>
    <w:rsid w:val="00AC61DB"/>
    <w:rsid w:val="00AD6811"/>
    <w:rsid w:val="00AF70E1"/>
    <w:rsid w:val="00B03B61"/>
    <w:rsid w:val="00B109F7"/>
    <w:rsid w:val="00B4344C"/>
    <w:rsid w:val="00B4798E"/>
    <w:rsid w:val="00B5496E"/>
    <w:rsid w:val="00B56381"/>
    <w:rsid w:val="00B73F79"/>
    <w:rsid w:val="00B75498"/>
    <w:rsid w:val="00B977CF"/>
    <w:rsid w:val="00BA10EC"/>
    <w:rsid w:val="00BB6980"/>
    <w:rsid w:val="00BD3238"/>
    <w:rsid w:val="00BD3DE9"/>
    <w:rsid w:val="00BE1F25"/>
    <w:rsid w:val="00BE2574"/>
    <w:rsid w:val="00BF370B"/>
    <w:rsid w:val="00BF70AD"/>
    <w:rsid w:val="00C027C4"/>
    <w:rsid w:val="00C2018D"/>
    <w:rsid w:val="00C20EAB"/>
    <w:rsid w:val="00C369D4"/>
    <w:rsid w:val="00C4579A"/>
    <w:rsid w:val="00C46722"/>
    <w:rsid w:val="00C655B9"/>
    <w:rsid w:val="00C71DA0"/>
    <w:rsid w:val="00C75374"/>
    <w:rsid w:val="00C96A47"/>
    <w:rsid w:val="00CA2E16"/>
    <w:rsid w:val="00CC34E5"/>
    <w:rsid w:val="00CC4650"/>
    <w:rsid w:val="00CD1C79"/>
    <w:rsid w:val="00CE3BB7"/>
    <w:rsid w:val="00CF0FE2"/>
    <w:rsid w:val="00CF1644"/>
    <w:rsid w:val="00CF2BAF"/>
    <w:rsid w:val="00CF5752"/>
    <w:rsid w:val="00CF5CBC"/>
    <w:rsid w:val="00D03442"/>
    <w:rsid w:val="00D07462"/>
    <w:rsid w:val="00D12A94"/>
    <w:rsid w:val="00D22666"/>
    <w:rsid w:val="00D31AD4"/>
    <w:rsid w:val="00D542B9"/>
    <w:rsid w:val="00D572E8"/>
    <w:rsid w:val="00D57560"/>
    <w:rsid w:val="00D83F56"/>
    <w:rsid w:val="00D856BA"/>
    <w:rsid w:val="00D96C0B"/>
    <w:rsid w:val="00D96DB8"/>
    <w:rsid w:val="00DB0F02"/>
    <w:rsid w:val="00DB4890"/>
    <w:rsid w:val="00DB72BF"/>
    <w:rsid w:val="00DC2C53"/>
    <w:rsid w:val="00DC2C96"/>
    <w:rsid w:val="00DD2B47"/>
    <w:rsid w:val="00DE558C"/>
    <w:rsid w:val="00DE7F77"/>
    <w:rsid w:val="00DF2F1E"/>
    <w:rsid w:val="00DF3659"/>
    <w:rsid w:val="00DF4F1F"/>
    <w:rsid w:val="00DF7E6D"/>
    <w:rsid w:val="00E00815"/>
    <w:rsid w:val="00E010C0"/>
    <w:rsid w:val="00E13E3C"/>
    <w:rsid w:val="00E140E7"/>
    <w:rsid w:val="00E15947"/>
    <w:rsid w:val="00E36226"/>
    <w:rsid w:val="00E3738F"/>
    <w:rsid w:val="00E41293"/>
    <w:rsid w:val="00E47299"/>
    <w:rsid w:val="00E526A3"/>
    <w:rsid w:val="00E63590"/>
    <w:rsid w:val="00E7011C"/>
    <w:rsid w:val="00E7678D"/>
    <w:rsid w:val="00E845C9"/>
    <w:rsid w:val="00E93A0A"/>
    <w:rsid w:val="00E9459A"/>
    <w:rsid w:val="00E957C7"/>
    <w:rsid w:val="00E9703C"/>
    <w:rsid w:val="00EA2F54"/>
    <w:rsid w:val="00EA3BBC"/>
    <w:rsid w:val="00EA3CEC"/>
    <w:rsid w:val="00EB4220"/>
    <w:rsid w:val="00EB4B3F"/>
    <w:rsid w:val="00EB5BF2"/>
    <w:rsid w:val="00EB7AF9"/>
    <w:rsid w:val="00EC5E91"/>
    <w:rsid w:val="00ED4963"/>
    <w:rsid w:val="00ED5205"/>
    <w:rsid w:val="00EE050E"/>
    <w:rsid w:val="00EE5F04"/>
    <w:rsid w:val="00EE7E52"/>
    <w:rsid w:val="00EF0402"/>
    <w:rsid w:val="00EF1357"/>
    <w:rsid w:val="00EF18E6"/>
    <w:rsid w:val="00EF36E9"/>
    <w:rsid w:val="00EF6DB5"/>
    <w:rsid w:val="00F02A7B"/>
    <w:rsid w:val="00F47DBE"/>
    <w:rsid w:val="00F617CE"/>
    <w:rsid w:val="00F7372F"/>
    <w:rsid w:val="00F74A67"/>
    <w:rsid w:val="00F76DB3"/>
    <w:rsid w:val="00F900F2"/>
    <w:rsid w:val="00F925A7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131B2A"/>
    <w:rsid w:val="00335794"/>
    <w:rsid w:val="004477F0"/>
    <w:rsid w:val="005673E9"/>
    <w:rsid w:val="005E07B0"/>
    <w:rsid w:val="007741D6"/>
    <w:rsid w:val="007E7871"/>
    <w:rsid w:val="00863671"/>
    <w:rsid w:val="00931188"/>
    <w:rsid w:val="00A852F6"/>
    <w:rsid w:val="00AE32A2"/>
    <w:rsid w:val="00C21F18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2026-03-06T00:00:00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w:rsidR="000D2B32" w:rsidRPr="00963CA4" w:rsidRDefault="000D2B32" w:rsidP="00515758"&gt;&lt;w:pPr&gt;&lt;w:rPr&gt;&lt;w:rFonts w:cs="Arial"/&gt;&lt;/w:rPr&gt;&lt;/w:pPr&gt;&lt;w:r w:rsidRPr="00EC5E91"&gt;&lt;w:rPr&gt;&lt;w:rFonts w:cs="Arial"/&gt;&lt;/w:rPr&gt;&lt;w:t&gt;Tuan Doan&lt;/w:t&gt;&lt;/w:r&gt;&lt;/w:p&gt;&lt;w:sectPr w:rsidR="006133D1"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Props1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D45E6F-54ED-40F5-920A-A600CBAE92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349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Demo</dc:title>
  <dc:subject/>
  <dc:creator>Tuan Doan</dc:creator>
  <cp:keywords/>
  <dc:description/>
  <cp:lastModifiedBy>Tuan Doan</cp:lastModifiedBy>
  <cp:revision>160</cp:revision>
  <dcterms:created xsi:type="dcterms:W3CDTF">2026-01-15T18:01:00Z</dcterms:created>
  <dcterms:modified xsi:type="dcterms:W3CDTF">2026-03-06T08:23:00Z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