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12DA0E1D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QEu5RA=="/>
              </w:sdtPr>
              <w:sdtContent>
                <w:r w:rsidR="00336CDA" w:rsidRPr="00336CDA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QEu5RA=="/>
              </w:sdtPr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QEu5RA=="/>
              </w:sdtPr>
              <w:sdtContent>
                <w:r w:rsidR="00CC34E5">
                  <w:rPr>
                    <w:rStyle w:val="BoldChar"/>
                  </w:rPr>
                  <w:t>Written Assignment</w:t>
                </w:r>
              </w:sdtContent>
            </w:sdt>
          </w:p>
          <w:p w14:paraId="40EC78B0" w14:textId="5A2FD0BD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5-03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336CDA">
                  <w:rPr>
                    <w:rFonts w:cs="Arial"/>
                  </w:rPr>
                  <w:t>3.5.2026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54DE927" w14:textId="20BDECA6" w:rsidR="000A47BD" w:rsidRDefault="00560C15" w:rsidP="002216E0">
          <w:pPr>
            <w:pStyle w:val="Heading1"/>
            <w:rPr>
              <w:lang w:val="en-GB"/>
            </w:rPr>
          </w:pPr>
          <w:r w:rsidRPr="003A238C">
            <w:rPr>
              <w:lang w:val="en-GB"/>
            </w:rPr>
            <w:t xml:space="preserve">Written Assignment Week </w:t>
          </w:r>
          <w:r w:rsidR="00336CDA">
            <w:rPr>
              <w:lang w:val="en-GB"/>
            </w:rPr>
            <w:t>3</w:t>
          </w:r>
        </w:p>
      </w:sdtContent>
    </w:sdt>
    <w:p w14:paraId="530A8801" w14:textId="51B2DE65" w:rsidR="00336CDA" w:rsidRPr="00336CDA" w:rsidRDefault="00336CDA" w:rsidP="00336CDA">
      <w:pPr>
        <w:pStyle w:val="ListParagraph"/>
        <w:numPr>
          <w:ilvl w:val="0"/>
          <w:numId w:val="24"/>
        </w:numPr>
        <w:rPr>
          <w:lang w:val="en-US"/>
        </w:rPr>
      </w:pPr>
      <w:r w:rsidRPr="00336CDA">
        <w:rPr>
          <w:lang w:val="en-US"/>
        </w:rPr>
        <w:t>Java arrays are fixed</w:t>
      </w:r>
      <w:r w:rsidRPr="00336CDA">
        <w:rPr>
          <w:lang w:val="en-US"/>
        </w:rPr>
        <w:noBreakHyphen/>
        <w:t>size, typed containers, while JavaScript arrays are dynamic lists that can grow, shrink, and hold mixed types. Java arrays store elements in a contiguous memory block, giving them predictable performance, constant</w:t>
      </w:r>
      <w:r w:rsidRPr="00336CDA">
        <w:rPr>
          <w:lang w:val="en-US"/>
        </w:rPr>
        <w:noBreakHyphen/>
        <w:t xml:space="preserve">time indexing, and strict type safety—for example, an </w:t>
      </w:r>
      <w:r w:rsidRPr="00336CDA">
        <w:rPr>
          <w:rStyle w:val="HTMLCode"/>
          <w:lang w:val="en-US"/>
        </w:rPr>
        <w:t>int[]</w:t>
      </w:r>
      <w:r w:rsidRPr="00336CDA">
        <w:rPr>
          <w:lang w:val="en-US"/>
        </w:rPr>
        <w:t xml:space="preserve"> cannot contain a string. JavaScript arrays, by contrast, behave more like flexible objects: they can change length at runtime, accept any data type, and are optimized for versatility rather than strict structure.</w:t>
      </w:r>
    </w:p>
    <w:p w14:paraId="56106102" w14:textId="77777777" w:rsidR="00336CDA" w:rsidRPr="00336CDA" w:rsidRDefault="00336CDA" w:rsidP="00336CDA">
      <w:pPr>
        <w:rPr>
          <w:lang w:val="en-US"/>
        </w:rPr>
      </w:pPr>
    </w:p>
    <w:p w14:paraId="4D6670FA" w14:textId="5E3096C3" w:rsidR="00336CDA" w:rsidRPr="00336CDA" w:rsidRDefault="00336CDA" w:rsidP="00336CDA">
      <w:pPr>
        <w:pStyle w:val="ListParagraph"/>
        <w:numPr>
          <w:ilvl w:val="0"/>
          <w:numId w:val="24"/>
        </w:numPr>
        <w:rPr>
          <w:lang w:val="en-US"/>
        </w:rPr>
      </w:pPr>
      <w:r w:rsidRPr="00336CDA">
        <w:rPr>
          <w:lang w:val="en-US"/>
        </w:rPr>
        <w:t>as the index starts from 0, the code produces an error as there is no array[4] to print out</w:t>
      </w:r>
    </w:p>
    <w:p w14:paraId="6E090C32" w14:textId="77777777" w:rsidR="00336CDA" w:rsidRPr="00336CDA" w:rsidRDefault="00336CDA" w:rsidP="00336CDA">
      <w:pPr>
        <w:rPr>
          <w:lang w:val="en-US"/>
        </w:rPr>
      </w:pPr>
    </w:p>
    <w:p w14:paraId="01D589BB" w14:textId="17E4C204" w:rsidR="00336CDA" w:rsidRPr="00336CDA" w:rsidRDefault="00336CDA" w:rsidP="00336CDA">
      <w:pPr>
        <w:pStyle w:val="ListParagraph"/>
        <w:numPr>
          <w:ilvl w:val="0"/>
          <w:numId w:val="24"/>
        </w:numPr>
        <w:rPr>
          <w:lang w:val="en-US"/>
        </w:rPr>
      </w:pPr>
      <w:r w:rsidRPr="00336CDA">
        <w:rPr>
          <w:lang w:val="en-US"/>
        </w:rPr>
        <w:t>he method Arrays.copyOf copies an array and its length to create a new array. The syntax is like</w:t>
      </w:r>
      <w:r w:rsidRPr="00336CDA">
        <w:rPr>
          <w:lang w:val="en-US"/>
        </w:rPr>
        <w:t xml:space="preserve"> i</w:t>
      </w:r>
      <w:r w:rsidRPr="00336CDA">
        <w:rPr>
          <w:lang w:val="en-US"/>
        </w:rPr>
        <w:t>nt[] newArray = Arrays.copyOf (originalArray, originalArray.length)</w:t>
      </w:r>
    </w:p>
    <w:p w14:paraId="78118633" w14:textId="77777777" w:rsidR="00336CDA" w:rsidRPr="00336CDA" w:rsidRDefault="00336CDA" w:rsidP="00336CDA">
      <w:pPr>
        <w:rPr>
          <w:lang w:val="en-US"/>
        </w:rPr>
      </w:pPr>
    </w:p>
    <w:p w14:paraId="5356465E" w14:textId="769083B8" w:rsidR="00336CDA" w:rsidRPr="00336CDA" w:rsidRDefault="00336CDA" w:rsidP="00336CDA">
      <w:pPr>
        <w:pStyle w:val="ListParagraph"/>
        <w:numPr>
          <w:ilvl w:val="0"/>
          <w:numId w:val="24"/>
        </w:numPr>
        <w:rPr>
          <w:lang w:val="en-US"/>
        </w:rPr>
      </w:pPr>
    </w:p>
    <w:p w14:paraId="2FD66DE0" w14:textId="77777777" w:rsidR="00336CDA" w:rsidRPr="00336CDA" w:rsidRDefault="00336CDA" w:rsidP="00336CDA">
      <w:pPr>
        <w:pStyle w:val="ListParagraph"/>
        <w:rPr>
          <w:lang w:val="en-US"/>
        </w:rPr>
      </w:pPr>
      <w:r w:rsidRPr="00336CDA">
        <w:rPr>
          <w:lang w:val="en-US"/>
        </w:rPr>
        <w:t xml:space="preserve">Byte a = 3 </w:t>
      </w:r>
      <w:r>
        <w:sym w:font="Wingdings" w:char="F0E8"/>
      </w:r>
      <w:r w:rsidRPr="00336CDA">
        <w:rPr>
          <w:lang w:val="en-US"/>
        </w:rPr>
        <w:t xml:space="preserve"> 00000000  00000000  00000000 00000011</w:t>
      </w:r>
    </w:p>
    <w:p w14:paraId="5041E92A" w14:textId="77777777" w:rsidR="00336CDA" w:rsidRPr="00336CDA" w:rsidRDefault="00336CDA" w:rsidP="00336CDA">
      <w:pPr>
        <w:pStyle w:val="ListParagraph"/>
        <w:rPr>
          <w:lang w:val="en-US"/>
        </w:rPr>
      </w:pPr>
      <w:r w:rsidRPr="00336CDA">
        <w:rPr>
          <w:lang w:val="en-US"/>
        </w:rPr>
        <w:t xml:space="preserve">int x = 15 </w:t>
      </w:r>
      <w:r>
        <w:sym w:font="Wingdings" w:char="F0E8"/>
      </w:r>
      <w:r w:rsidRPr="00336CDA">
        <w:rPr>
          <w:lang w:val="en-US"/>
        </w:rPr>
        <w:t xml:space="preserve"> 00000000  00000000  00000000  00001111</w:t>
      </w:r>
    </w:p>
    <w:p w14:paraId="0B9AD258" w14:textId="77777777" w:rsidR="00336CDA" w:rsidRPr="00336CDA" w:rsidRDefault="00336CDA" w:rsidP="00336CDA">
      <w:pPr>
        <w:pStyle w:val="ListParagraph"/>
        <w:rPr>
          <w:lang w:val="en-US"/>
        </w:rPr>
      </w:pPr>
      <w:r w:rsidRPr="00336CDA">
        <w:rPr>
          <w:lang w:val="en-US"/>
        </w:rPr>
        <w:t xml:space="preserve">int y = -1 </w:t>
      </w:r>
      <w:r>
        <w:sym w:font="Wingdings" w:char="F0E8"/>
      </w:r>
      <w:r w:rsidRPr="00336CDA">
        <w:rPr>
          <w:lang w:val="en-US"/>
        </w:rPr>
        <w:t xml:space="preserve"> 11111111  11111111  11111111  11111111</w:t>
      </w:r>
    </w:p>
    <w:p w14:paraId="4D842487" w14:textId="77777777" w:rsidR="00336CDA" w:rsidRDefault="00336CDA" w:rsidP="00336CDA">
      <w:pPr>
        <w:pStyle w:val="ListParagraph"/>
      </w:pPr>
      <w:r>
        <w:t xml:space="preserve">char c =  ‘c’ </w:t>
      </w:r>
      <w:r>
        <w:sym w:font="Wingdings" w:char="F0E8"/>
      </w:r>
      <w:r>
        <w:t xml:space="preserve"> 00000000 01100011</w:t>
      </w:r>
    </w:p>
    <w:p w14:paraId="617A2F79" w14:textId="77777777" w:rsidR="00336CDA" w:rsidRDefault="00336CDA" w:rsidP="00336CDA"/>
    <w:p w14:paraId="277C2C65" w14:textId="471919A8" w:rsidR="00336CDA" w:rsidRDefault="00336CDA" w:rsidP="00336CDA">
      <w:pPr>
        <w:pStyle w:val="ListParagraph"/>
        <w:numPr>
          <w:ilvl w:val="0"/>
          <w:numId w:val="24"/>
        </w:numPr>
      </w:pPr>
    </w:p>
    <w:p w14:paraId="61BFE6B2" w14:textId="77777777" w:rsidR="00336CDA" w:rsidRPr="00336CDA" w:rsidRDefault="00336CDA" w:rsidP="00336CDA">
      <w:pPr>
        <w:pStyle w:val="ListParagraph"/>
        <w:rPr>
          <w:lang w:val="en-US"/>
        </w:rPr>
      </w:pPr>
      <w:r w:rsidRPr="00336CDA">
        <w:rPr>
          <w:lang w:val="en-US"/>
        </w:rPr>
        <w:t xml:space="preserve">System.out.println(1 + 16); </w:t>
      </w:r>
      <w:r w:rsidRPr="0027575B">
        <w:rPr>
          <w:lang w:val="en-US"/>
        </w:rPr>
        <w:sym w:font="Wingdings" w:char="F0E8"/>
      </w:r>
      <w:r w:rsidRPr="00336CDA">
        <w:rPr>
          <w:lang w:val="en-US"/>
        </w:rPr>
        <w:t xml:space="preserve"> 17, a sum of 2 integers</w:t>
      </w:r>
    </w:p>
    <w:p w14:paraId="1A0229DC" w14:textId="77777777" w:rsidR="00336CDA" w:rsidRPr="00336CDA" w:rsidRDefault="00336CDA" w:rsidP="00336CDA">
      <w:pPr>
        <w:pStyle w:val="ListParagraph"/>
        <w:rPr>
          <w:lang w:val="en-US"/>
        </w:rPr>
      </w:pPr>
      <w:r w:rsidRPr="00336CDA">
        <w:rPr>
          <w:lang w:val="en-US"/>
        </w:rPr>
        <w:t xml:space="preserve">System.out.println(“1” + 16); </w:t>
      </w:r>
      <w:r w:rsidRPr="00A35A31">
        <w:rPr>
          <w:lang w:val="en-US"/>
        </w:rPr>
        <w:sym w:font="Wingdings" w:char="F0E8"/>
      </w:r>
      <w:r w:rsidRPr="00336CDA">
        <w:rPr>
          <w:lang w:val="en-US"/>
        </w:rPr>
        <w:t xml:space="preserve"> 116, a string + an integer</w:t>
      </w:r>
    </w:p>
    <w:p w14:paraId="600CA5AD" w14:textId="77777777" w:rsidR="00336CDA" w:rsidRPr="00336CDA" w:rsidRDefault="00336CDA" w:rsidP="00336CDA">
      <w:pPr>
        <w:pStyle w:val="ListParagraph"/>
        <w:rPr>
          <w:lang w:val="en-US"/>
        </w:rPr>
      </w:pPr>
      <w:r w:rsidRPr="00336CDA">
        <w:rPr>
          <w:lang w:val="en-US"/>
        </w:rPr>
        <w:t xml:space="preserve">System.out.println(‘1’ + 16); </w:t>
      </w:r>
      <w:r w:rsidRPr="00F04B46">
        <w:rPr>
          <w:lang w:val="en-US"/>
        </w:rPr>
        <w:sym w:font="Wingdings" w:char="F0E8"/>
      </w:r>
      <w:r w:rsidRPr="00336CDA">
        <w:rPr>
          <w:lang w:val="en-US"/>
        </w:rPr>
        <w:t xml:space="preserve"> 65, Java treates ‘1’ as a numeric Unicode value and it takes value of 49.</w:t>
      </w:r>
    </w:p>
    <w:p w14:paraId="603CC5FF" w14:textId="77777777" w:rsidR="00336CDA" w:rsidRPr="00336CDA" w:rsidRDefault="00336CDA" w:rsidP="00336CDA">
      <w:pPr>
        <w:pStyle w:val="ListParagraph"/>
        <w:rPr>
          <w:lang w:val="en-US"/>
        </w:rPr>
      </w:pPr>
      <w:r w:rsidRPr="00336CDA">
        <w:rPr>
          <w:lang w:val="en-US"/>
        </w:rPr>
        <w:t xml:space="preserve">System.out.println( (char) ('1' + 16)); </w:t>
      </w:r>
      <w:r w:rsidRPr="009D3BF1">
        <w:rPr>
          <w:lang w:val="en-US"/>
        </w:rPr>
        <w:sym w:font="Wingdings" w:char="F0E8"/>
      </w:r>
      <w:r w:rsidRPr="00336CDA">
        <w:rPr>
          <w:lang w:val="en-US"/>
        </w:rPr>
        <w:t xml:space="preserve"> A, Java does character arithmetic, not a string operation. The first part (‘1’ + 16) is 65, then it changes 65 as a value to Unicode character as an A</w:t>
      </w:r>
    </w:p>
    <w:p w14:paraId="20825E5A" w14:textId="77777777" w:rsidR="00FD71B6" w:rsidRPr="00CE3BB7" w:rsidRDefault="00FD71B6" w:rsidP="003A238C">
      <w:pPr>
        <w:pStyle w:val="BodyText"/>
        <w:rPr>
          <w:lang w:val="en-US"/>
        </w:rPr>
      </w:pPr>
    </w:p>
    <w:p w14:paraId="3CBBEDF9" w14:textId="77777777" w:rsidR="00731875" w:rsidRPr="00E7678D" w:rsidRDefault="00731875" w:rsidP="003A238C">
      <w:pPr>
        <w:pStyle w:val="BodyText"/>
        <w:rPr>
          <w:lang w:val="en-US"/>
        </w:rPr>
      </w:pPr>
    </w:p>
    <w:sectPr w:rsidR="00731875" w:rsidRPr="00E7678D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F534B" w14:textId="77777777" w:rsidR="00A8503C" w:rsidRDefault="00A8503C" w:rsidP="005B6516">
      <w:pPr>
        <w:spacing w:line="240" w:lineRule="auto"/>
      </w:pPr>
      <w:r>
        <w:separator/>
      </w:r>
    </w:p>
    <w:p w14:paraId="1A5B1CAB" w14:textId="77777777" w:rsidR="00A8503C" w:rsidRDefault="00A8503C"/>
  </w:endnote>
  <w:endnote w:type="continuationSeparator" w:id="0">
    <w:p w14:paraId="060C0EEA" w14:textId="77777777" w:rsidR="00A8503C" w:rsidRDefault="00A8503C" w:rsidP="005B6516">
      <w:pPr>
        <w:spacing w:line="240" w:lineRule="auto"/>
      </w:pPr>
      <w:r>
        <w:continuationSeparator/>
      </w:r>
    </w:p>
    <w:p w14:paraId="17A4E799" w14:textId="77777777" w:rsidR="00A8503C" w:rsidRDefault="00A850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3EE9B" w14:textId="77777777" w:rsidR="00A8503C" w:rsidRDefault="00A8503C" w:rsidP="005B6516">
      <w:pPr>
        <w:spacing w:line="240" w:lineRule="auto"/>
      </w:pPr>
      <w:r>
        <w:separator/>
      </w:r>
    </w:p>
    <w:p w14:paraId="1A05905F" w14:textId="77777777" w:rsidR="00A8503C" w:rsidRDefault="00A8503C"/>
  </w:footnote>
  <w:footnote w:type="continuationSeparator" w:id="0">
    <w:p w14:paraId="6C5A67A2" w14:textId="77777777" w:rsidR="00A8503C" w:rsidRDefault="00A8503C" w:rsidP="005B6516">
      <w:pPr>
        <w:spacing w:line="240" w:lineRule="auto"/>
      </w:pPr>
      <w:r>
        <w:continuationSeparator/>
      </w:r>
    </w:p>
    <w:p w14:paraId="63469F2C" w14:textId="77777777" w:rsidR="00A8503C" w:rsidRDefault="00A850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2792401F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QEu5RA=="/>
            </w:sdtPr>
            <w:sdtContent>
              <w:r w:rsidR="00336CDA" w:rsidRPr="00336CDA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000000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QEu5RA=="/>
            </w:sdtPr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QEu5RA=="/>
            </w:sdtPr>
            <w:sdtContent>
              <w:r w:rsidR="00560C15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10AE79C5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5-03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336CDA">
                <w:rPr>
                  <w:rFonts w:cs="Arial"/>
                </w:rPr>
                <w:t>3.5.2026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1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2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4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5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6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7" w15:restartNumberingAfterBreak="0">
    <w:nsid w:val="73294651"/>
    <w:multiLevelType w:val="hybridMultilevel"/>
    <w:tmpl w:val="9F5AD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830757"/>
    <w:multiLevelType w:val="hybridMultilevel"/>
    <w:tmpl w:val="0EB4633E"/>
    <w:lvl w:ilvl="0" w:tplc="07AA7864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9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0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1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2" w15:restartNumberingAfterBreak="0">
    <w:nsid w:val="7E415D2E"/>
    <w:multiLevelType w:val="hybridMultilevel"/>
    <w:tmpl w:val="09C62D1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3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20"/>
  </w:num>
  <w:num w:numId="2" w16cid:durableId="1530529121">
    <w:abstractNumId w:val="15"/>
  </w:num>
  <w:num w:numId="3" w16cid:durableId="1350595422">
    <w:abstractNumId w:val="10"/>
  </w:num>
  <w:num w:numId="4" w16cid:durableId="369571512">
    <w:abstractNumId w:val="7"/>
  </w:num>
  <w:num w:numId="5" w16cid:durableId="1994141001">
    <w:abstractNumId w:val="14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2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3"/>
  </w:num>
  <w:num w:numId="17" w16cid:durableId="1920671290">
    <w:abstractNumId w:val="21"/>
  </w:num>
  <w:num w:numId="18" w16cid:durableId="1358963693">
    <w:abstractNumId w:val="11"/>
  </w:num>
  <w:num w:numId="19" w16cid:durableId="1175998423">
    <w:abstractNumId w:val="13"/>
  </w:num>
  <w:num w:numId="20" w16cid:durableId="1609972376">
    <w:abstractNumId w:val="19"/>
  </w:num>
  <w:num w:numId="21" w16cid:durableId="602153542">
    <w:abstractNumId w:val="16"/>
  </w:num>
  <w:num w:numId="22" w16cid:durableId="1573157065">
    <w:abstractNumId w:val="22"/>
  </w:num>
  <w:num w:numId="23" w16cid:durableId="1021736434">
    <w:abstractNumId w:val="18"/>
  </w:num>
  <w:num w:numId="24" w16cid:durableId="14857061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55A0"/>
    <w:rsid w:val="0002268D"/>
    <w:rsid w:val="00031F0C"/>
    <w:rsid w:val="00045FD1"/>
    <w:rsid w:val="0004764B"/>
    <w:rsid w:val="00060D1C"/>
    <w:rsid w:val="00091425"/>
    <w:rsid w:val="000947DB"/>
    <w:rsid w:val="000A3B86"/>
    <w:rsid w:val="000A47BD"/>
    <w:rsid w:val="000B12F1"/>
    <w:rsid w:val="000C5C46"/>
    <w:rsid w:val="000C78AD"/>
    <w:rsid w:val="000F3B13"/>
    <w:rsid w:val="000F6929"/>
    <w:rsid w:val="00111E42"/>
    <w:rsid w:val="00112F6E"/>
    <w:rsid w:val="00135021"/>
    <w:rsid w:val="001631B4"/>
    <w:rsid w:val="00167780"/>
    <w:rsid w:val="00172D58"/>
    <w:rsid w:val="00181180"/>
    <w:rsid w:val="00184F4C"/>
    <w:rsid w:val="00193AFD"/>
    <w:rsid w:val="00193D36"/>
    <w:rsid w:val="001A53B9"/>
    <w:rsid w:val="001B44D7"/>
    <w:rsid w:val="001B7530"/>
    <w:rsid w:val="001C1B02"/>
    <w:rsid w:val="001F0B72"/>
    <w:rsid w:val="00220C4D"/>
    <w:rsid w:val="002216E0"/>
    <w:rsid w:val="0024159C"/>
    <w:rsid w:val="0026702C"/>
    <w:rsid w:val="002814FE"/>
    <w:rsid w:val="0028698A"/>
    <w:rsid w:val="00290D75"/>
    <w:rsid w:val="002C2AB0"/>
    <w:rsid w:val="002C741F"/>
    <w:rsid w:val="002D2945"/>
    <w:rsid w:val="002E555D"/>
    <w:rsid w:val="002F38B6"/>
    <w:rsid w:val="002F7AA9"/>
    <w:rsid w:val="00331534"/>
    <w:rsid w:val="00336CDA"/>
    <w:rsid w:val="00347CFC"/>
    <w:rsid w:val="00366110"/>
    <w:rsid w:val="00366A4E"/>
    <w:rsid w:val="00385B54"/>
    <w:rsid w:val="0039260D"/>
    <w:rsid w:val="003A238C"/>
    <w:rsid w:val="003B7FF5"/>
    <w:rsid w:val="003C54B6"/>
    <w:rsid w:val="003D2D27"/>
    <w:rsid w:val="003F417D"/>
    <w:rsid w:val="00402C40"/>
    <w:rsid w:val="00463F17"/>
    <w:rsid w:val="0049582E"/>
    <w:rsid w:val="004C04BA"/>
    <w:rsid w:val="004D5DFC"/>
    <w:rsid w:val="004D60A8"/>
    <w:rsid w:val="004F18FE"/>
    <w:rsid w:val="0050545C"/>
    <w:rsid w:val="00515758"/>
    <w:rsid w:val="00520E66"/>
    <w:rsid w:val="0052101C"/>
    <w:rsid w:val="00545DA9"/>
    <w:rsid w:val="00560C15"/>
    <w:rsid w:val="00562FB6"/>
    <w:rsid w:val="00590093"/>
    <w:rsid w:val="0059534D"/>
    <w:rsid w:val="005A0F7A"/>
    <w:rsid w:val="005B0B08"/>
    <w:rsid w:val="005B6516"/>
    <w:rsid w:val="005F484F"/>
    <w:rsid w:val="005F5839"/>
    <w:rsid w:val="00615245"/>
    <w:rsid w:val="00627C6D"/>
    <w:rsid w:val="00633EEB"/>
    <w:rsid w:val="00642A63"/>
    <w:rsid w:val="00647875"/>
    <w:rsid w:val="0067238B"/>
    <w:rsid w:val="00696BAC"/>
    <w:rsid w:val="006D1A48"/>
    <w:rsid w:val="006D324E"/>
    <w:rsid w:val="006D3476"/>
    <w:rsid w:val="007168A5"/>
    <w:rsid w:val="00720D9D"/>
    <w:rsid w:val="00731875"/>
    <w:rsid w:val="00747FEF"/>
    <w:rsid w:val="00775599"/>
    <w:rsid w:val="007941C6"/>
    <w:rsid w:val="007A457C"/>
    <w:rsid w:val="007B0B60"/>
    <w:rsid w:val="007D02F3"/>
    <w:rsid w:val="007F16DA"/>
    <w:rsid w:val="00825C67"/>
    <w:rsid w:val="008369B0"/>
    <w:rsid w:val="00856462"/>
    <w:rsid w:val="00856467"/>
    <w:rsid w:val="008645B9"/>
    <w:rsid w:val="008656EB"/>
    <w:rsid w:val="008953DF"/>
    <w:rsid w:val="008A62FF"/>
    <w:rsid w:val="008C59E9"/>
    <w:rsid w:val="008D4F08"/>
    <w:rsid w:val="00917031"/>
    <w:rsid w:val="00932DAD"/>
    <w:rsid w:val="00936A47"/>
    <w:rsid w:val="009408E4"/>
    <w:rsid w:val="00960715"/>
    <w:rsid w:val="00963CA4"/>
    <w:rsid w:val="00967BA5"/>
    <w:rsid w:val="00983BE9"/>
    <w:rsid w:val="009854D0"/>
    <w:rsid w:val="009A0C12"/>
    <w:rsid w:val="009B5D25"/>
    <w:rsid w:val="009E335A"/>
    <w:rsid w:val="009E3532"/>
    <w:rsid w:val="00A0176E"/>
    <w:rsid w:val="00A12E82"/>
    <w:rsid w:val="00A15FF2"/>
    <w:rsid w:val="00A17ED2"/>
    <w:rsid w:val="00A269D8"/>
    <w:rsid w:val="00A61004"/>
    <w:rsid w:val="00A8503C"/>
    <w:rsid w:val="00A86597"/>
    <w:rsid w:val="00AA11C7"/>
    <w:rsid w:val="00AC61DB"/>
    <w:rsid w:val="00AD6811"/>
    <w:rsid w:val="00B109F7"/>
    <w:rsid w:val="00B4344C"/>
    <w:rsid w:val="00B75498"/>
    <w:rsid w:val="00BD3DE9"/>
    <w:rsid w:val="00BE2574"/>
    <w:rsid w:val="00BF370B"/>
    <w:rsid w:val="00BF70AD"/>
    <w:rsid w:val="00C2018D"/>
    <w:rsid w:val="00C369D4"/>
    <w:rsid w:val="00C4579A"/>
    <w:rsid w:val="00C46722"/>
    <w:rsid w:val="00C71DA0"/>
    <w:rsid w:val="00C75374"/>
    <w:rsid w:val="00C96A47"/>
    <w:rsid w:val="00CC34E5"/>
    <w:rsid w:val="00CC4650"/>
    <w:rsid w:val="00CE3BB7"/>
    <w:rsid w:val="00CF1644"/>
    <w:rsid w:val="00CF2BAF"/>
    <w:rsid w:val="00CF5CBC"/>
    <w:rsid w:val="00D07462"/>
    <w:rsid w:val="00D12A94"/>
    <w:rsid w:val="00D572E8"/>
    <w:rsid w:val="00D57560"/>
    <w:rsid w:val="00D83F56"/>
    <w:rsid w:val="00D856BA"/>
    <w:rsid w:val="00D96C0B"/>
    <w:rsid w:val="00D96DB8"/>
    <w:rsid w:val="00DB0F02"/>
    <w:rsid w:val="00DB4890"/>
    <w:rsid w:val="00DC2C96"/>
    <w:rsid w:val="00DE558C"/>
    <w:rsid w:val="00DE7F77"/>
    <w:rsid w:val="00DF2F1E"/>
    <w:rsid w:val="00DF3659"/>
    <w:rsid w:val="00DF4F1F"/>
    <w:rsid w:val="00DF7E6D"/>
    <w:rsid w:val="00E010C0"/>
    <w:rsid w:val="00E13E3C"/>
    <w:rsid w:val="00E140E7"/>
    <w:rsid w:val="00E15947"/>
    <w:rsid w:val="00E36226"/>
    <w:rsid w:val="00E3738F"/>
    <w:rsid w:val="00E41293"/>
    <w:rsid w:val="00E47299"/>
    <w:rsid w:val="00E63590"/>
    <w:rsid w:val="00E7011C"/>
    <w:rsid w:val="00E7678D"/>
    <w:rsid w:val="00E957C7"/>
    <w:rsid w:val="00E9703C"/>
    <w:rsid w:val="00EB4220"/>
    <w:rsid w:val="00EB5BF2"/>
    <w:rsid w:val="00ED5205"/>
    <w:rsid w:val="00EE050E"/>
    <w:rsid w:val="00EF0402"/>
    <w:rsid w:val="00EF36E9"/>
    <w:rsid w:val="00EF6DB5"/>
    <w:rsid w:val="00F02A7B"/>
    <w:rsid w:val="00F7372F"/>
    <w:rsid w:val="00F74A67"/>
    <w:rsid w:val="00F900F2"/>
    <w:rsid w:val="00F925A7"/>
    <w:rsid w:val="00FA5C0A"/>
    <w:rsid w:val="00FB3996"/>
    <w:rsid w:val="00FB4494"/>
    <w:rsid w:val="00FC0392"/>
    <w:rsid w:val="00FD71B6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444B9F"/>
    <w:rsid w:val="004477F0"/>
    <w:rsid w:val="005E07B0"/>
    <w:rsid w:val="007741D6"/>
    <w:rsid w:val="007E7871"/>
    <w:rsid w:val="00A852F6"/>
    <w:rsid w:val="00AE32A2"/>
    <w:rsid w:val="00C21F18"/>
    <w:rsid w:val="00C369D4"/>
    <w:rsid w:val="00CF5CBC"/>
    <w:rsid w:val="00DF2F1E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2026-05-03T00:00:00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w:rsidR="00AE4938" w:rsidRPr="00963CA4" w:rsidRDefault="00AE4938" w:rsidP="00515758"&gt;&lt;w:pPr&gt;&lt;w:rPr&gt;&lt;w:rFonts w:cs="Arial"/&gt;&lt;/w:rPr&gt;&lt;/w:pPr&gt;&lt;w:r w:rsidRPr="00336CDA"&gt;&lt;w:rPr&gt;&lt;w:rFonts w:cs="Arial"/&gt;&lt;/w:rPr&gt;&lt;w:t&gt;Tuan Doan&lt;/w:t&gt;&lt;/w:r&gt;&lt;/w:p&gt;&lt;w:sectPr w:rsidR="00DD5E01"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D45E6F-54ED-40F5-920A-A600CBAE9277}">
  <ds:schemaRefs/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228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3</dc:title>
  <dc:subject/>
  <dc:creator>Tuan Doan</dc:creator>
  <cp:keywords/>
  <dc:description/>
  <cp:lastModifiedBy>Tuan Doan</cp:lastModifiedBy>
  <cp:revision>35</cp:revision>
  <dcterms:created xsi:type="dcterms:W3CDTF">2026-01-15T18:01:00Z</dcterms:created>
  <dcterms:modified xsi:type="dcterms:W3CDTF">2026-03-05T09:59:00Z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