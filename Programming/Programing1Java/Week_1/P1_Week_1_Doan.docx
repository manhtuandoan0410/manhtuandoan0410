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740EF172" w:rsidR="00515758" w:rsidRPr="000A47BD" w:rsidRDefault="00000000"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RHVQow=="/>
              </w:sdtPr>
              <w:sdtContent>
                <w:r w:rsidR="00CC34E5" w:rsidRPr="00960715">
                  <w:rPr>
                    <w:rFonts w:cs="Arial"/>
                    <w:lang w:val="en-US"/>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5EA6E78D" w:rsidR="00515758" w:rsidRPr="000A47BD" w:rsidRDefault="00000000"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RHVQow=="/>
              </w:sdtPr>
              <w:sdtContent>
                <w:r w:rsidR="00560C15" w:rsidRPr="00560C15">
                  <w:rPr>
                    <w:rFonts w:cs="Arial"/>
                  </w:rPr>
                  <w:t>Programming 1 - SOF005AS2AE-3012</w:t>
                </w:r>
              </w:sdtContent>
            </w:sdt>
          </w:p>
        </w:tc>
        <w:tc>
          <w:tcPr>
            <w:tcW w:w="3827" w:type="dxa"/>
          </w:tcPr>
          <w:p w14:paraId="2F573DD9" w14:textId="14DAE973"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RHVQow=="/>
              </w:sdtPr>
              <w:sdtContent>
                <w:proofErr w:type="spellStart"/>
                <w:r w:rsidR="00CC34E5">
                  <w:rPr>
                    <w:rStyle w:val="BoldChar"/>
                  </w:rPr>
                  <w:t>Written</w:t>
                </w:r>
                <w:proofErr w:type="spellEnd"/>
                <w:r w:rsidR="00CC34E5">
                  <w:rPr>
                    <w:rStyle w:val="BoldChar"/>
                  </w:rPr>
                  <w:t xml:space="preserve"> </w:t>
                </w:r>
                <w:proofErr w:type="spellStart"/>
                <w:r w:rsidR="00CC34E5">
                  <w:rPr>
                    <w:rStyle w:val="BoldChar"/>
                  </w:rPr>
                  <w:t>Assignment</w:t>
                </w:r>
                <w:proofErr w:type="spellEnd"/>
              </w:sdtContent>
            </w:sdt>
          </w:p>
          <w:p w14:paraId="40EC78B0" w14:textId="1B4496A7"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1-15T00:00:00Z">
                  <w:dateFormat w:val="d.M.yyyy"/>
                  <w:lid w:val="fi-FI"/>
                  <w:storeMappedDataAs w:val="dateTime"/>
                  <w:calendar w:val="gregorian"/>
                </w:date>
              </w:sdtPr>
              <w:sdtContent>
                <w:r w:rsidR="00CC34E5">
                  <w:rPr>
                    <w:rFonts w:cs="Arial"/>
                  </w:rPr>
                  <w:t>15.1.2026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Content>
        <w:p w14:paraId="154DE927" w14:textId="4AE62CA1" w:rsidR="000A47BD" w:rsidRDefault="00560C15" w:rsidP="002216E0">
          <w:pPr>
            <w:pStyle w:val="Heading1"/>
            <w:rPr>
              <w:lang w:val="en-GB"/>
            </w:rPr>
          </w:pPr>
          <w:r w:rsidRPr="00560C15">
            <w:rPr>
              <w:lang w:val="en-GB"/>
            </w:rPr>
            <w:t>Written Assignment Week 1</w:t>
          </w:r>
        </w:p>
      </w:sdtContent>
    </w:sdt>
    <w:p w14:paraId="071D9794" w14:textId="3ED3F4F3" w:rsidR="00560C15" w:rsidRDefault="001B7530" w:rsidP="00983BE9">
      <w:pPr>
        <w:pStyle w:val="BodyText"/>
        <w:numPr>
          <w:ilvl w:val="1"/>
          <w:numId w:val="17"/>
        </w:numPr>
        <w:rPr>
          <w:lang w:val="en-GB"/>
        </w:rPr>
      </w:pPr>
      <w:r>
        <w:rPr>
          <w:lang w:val="en-GB"/>
        </w:rPr>
        <w:t>If there is a syntax error in a Java code, the program won’t crash because before running the code the compiler checks</w:t>
      </w:r>
      <w:r w:rsidR="00983BE9">
        <w:rPr>
          <w:lang w:val="en-GB"/>
        </w:rPr>
        <w:t xml:space="preserve"> for errors. On the other words, the program never starts, so it cannot be crashed.</w:t>
      </w:r>
    </w:p>
    <w:p w14:paraId="009A69A8" w14:textId="4C4A248E" w:rsidR="00983BE9" w:rsidRPr="00D57560" w:rsidRDefault="00747FEF" w:rsidP="00983BE9">
      <w:pPr>
        <w:pStyle w:val="BodyText"/>
        <w:numPr>
          <w:ilvl w:val="1"/>
          <w:numId w:val="17"/>
        </w:numPr>
        <w:rPr>
          <w:lang w:val="en-GB"/>
        </w:rPr>
      </w:pPr>
      <w:r>
        <w:rPr>
          <w:lang w:val="en-GB"/>
        </w:rPr>
        <w:t>Java is a structured programming language</w:t>
      </w:r>
      <w:r w:rsidR="00D57560">
        <w:rPr>
          <w:lang w:val="en-GB"/>
        </w:rPr>
        <w:t>.</w:t>
      </w:r>
      <w:r>
        <w:rPr>
          <w:lang w:val="en-GB"/>
        </w:rPr>
        <w:t xml:space="preserve"> </w:t>
      </w:r>
      <w:r w:rsidR="00D57560">
        <w:rPr>
          <w:lang w:val="en-GB"/>
        </w:rPr>
        <w:t xml:space="preserve">It is </w:t>
      </w:r>
      <w:r w:rsidR="00960715">
        <w:rPr>
          <w:lang w:val="en-GB"/>
        </w:rPr>
        <w:t>a statically and strongly typed</w:t>
      </w:r>
      <w:r w:rsidR="009408E4" w:rsidRPr="009408E4">
        <w:rPr>
          <w:lang w:val="en-US"/>
        </w:rPr>
        <w:t xml:space="preserve">, </w:t>
      </w:r>
      <w:r w:rsidR="009408E4">
        <w:rPr>
          <w:lang w:val="en-US"/>
        </w:rPr>
        <w:t xml:space="preserve">because it strictly enforces type rules at compile time, prevents unsafe conversion, and requires explicit type declarations, ensuring safer and more predictable code. </w:t>
      </w:r>
    </w:p>
    <w:p w14:paraId="08BD0B0C" w14:textId="432E5C7B" w:rsidR="00D57560" w:rsidRPr="00562FB6" w:rsidRDefault="00D57560" w:rsidP="00983BE9">
      <w:pPr>
        <w:pStyle w:val="BodyText"/>
        <w:numPr>
          <w:ilvl w:val="1"/>
          <w:numId w:val="17"/>
        </w:numPr>
        <w:rPr>
          <w:lang w:val="en-GB"/>
        </w:rPr>
      </w:pPr>
      <w:r>
        <w:rPr>
          <w:lang w:val="en-US"/>
        </w:rPr>
        <w:t xml:space="preserve">The </w:t>
      </w:r>
      <w:r w:rsidR="00562FB6">
        <w:rPr>
          <w:lang w:val="en-US"/>
        </w:rPr>
        <w:t xml:space="preserve">purpose of the </w:t>
      </w:r>
      <w:r>
        <w:rPr>
          <w:lang w:val="en-US"/>
        </w:rPr>
        <w:t>main method</w:t>
      </w:r>
      <w:r w:rsidR="00562FB6">
        <w:rPr>
          <w:lang w:val="en-US"/>
        </w:rPr>
        <w:t>: a method is a function in term of language, and the program execution starts from the main method. It means it is the entry point where the Java Virtual Machine begins executing a program.</w:t>
      </w:r>
    </w:p>
    <w:p w14:paraId="385500C8" w14:textId="7576C5CD" w:rsidR="00562FB6" w:rsidRPr="00E140E7" w:rsidRDefault="00562FB6" w:rsidP="00983BE9">
      <w:pPr>
        <w:pStyle w:val="BodyText"/>
        <w:numPr>
          <w:ilvl w:val="1"/>
          <w:numId w:val="17"/>
        </w:numPr>
        <w:rPr>
          <w:lang w:val="en-GB"/>
        </w:rPr>
      </w:pPr>
      <w:r w:rsidRPr="00562FB6">
        <w:rPr>
          <w:lang w:val="en-US"/>
        </w:rPr>
        <w:t>Java convention concerning names of classes, methods and variables</w:t>
      </w:r>
      <w:r w:rsidR="00E140E7">
        <w:rPr>
          <w:lang w:val="en-US"/>
        </w:rPr>
        <w:t>. Class names start with uppercase while method and variable names start with lowercase.</w:t>
      </w:r>
    </w:p>
    <w:p w14:paraId="5CA38A7D" w14:textId="3F17B886" w:rsidR="00ED5205" w:rsidRDefault="00ED5205" w:rsidP="00983BE9">
      <w:pPr>
        <w:pStyle w:val="BodyText"/>
        <w:numPr>
          <w:ilvl w:val="1"/>
          <w:numId w:val="17"/>
        </w:numPr>
        <w:rPr>
          <w:lang w:val="en-GB"/>
        </w:rPr>
      </w:pPr>
      <w:r>
        <w:rPr>
          <w:lang w:val="en-GB"/>
        </w:rPr>
        <w:t>In the code we have</w:t>
      </w:r>
    </w:p>
    <w:p w14:paraId="46FEE5C4" w14:textId="4E693CCA" w:rsidR="00ED5205" w:rsidRDefault="00ED5205" w:rsidP="00ED5205">
      <w:pPr>
        <w:pStyle w:val="BodyText"/>
        <w:numPr>
          <w:ilvl w:val="2"/>
          <w:numId w:val="17"/>
        </w:numPr>
        <w:rPr>
          <w:lang w:val="en-GB"/>
        </w:rPr>
      </w:pPr>
      <w:r>
        <w:rPr>
          <w:lang w:val="en-GB"/>
        </w:rPr>
        <w:t>Keywords: if</w:t>
      </w:r>
    </w:p>
    <w:p w14:paraId="67BE4A6F" w14:textId="4BE19D4B" w:rsidR="00ED5205" w:rsidRDefault="00ED5205" w:rsidP="00ED5205">
      <w:pPr>
        <w:pStyle w:val="BodyText"/>
        <w:numPr>
          <w:ilvl w:val="2"/>
          <w:numId w:val="17"/>
        </w:numPr>
        <w:rPr>
          <w:lang w:val="en-GB"/>
        </w:rPr>
      </w:pPr>
      <w:r>
        <w:rPr>
          <w:lang w:val="en-GB"/>
        </w:rPr>
        <w:t>Identifiers: x, y</w:t>
      </w:r>
    </w:p>
    <w:p w14:paraId="4E2DDED4" w14:textId="1C6ED68B" w:rsidR="00ED5205" w:rsidRDefault="00ED5205" w:rsidP="00ED5205">
      <w:pPr>
        <w:pStyle w:val="BodyText"/>
        <w:numPr>
          <w:ilvl w:val="2"/>
          <w:numId w:val="17"/>
        </w:numPr>
        <w:rPr>
          <w:lang w:val="en-GB"/>
        </w:rPr>
      </w:pPr>
      <w:r>
        <w:rPr>
          <w:lang w:val="en-GB"/>
        </w:rPr>
        <w:t>Literals: 10, 42</w:t>
      </w:r>
    </w:p>
    <w:p w14:paraId="463C7BC7" w14:textId="2B236C0B" w:rsidR="00ED5205" w:rsidRDefault="00ED5205" w:rsidP="00ED5205">
      <w:pPr>
        <w:pStyle w:val="BodyText"/>
        <w:numPr>
          <w:ilvl w:val="2"/>
          <w:numId w:val="17"/>
        </w:numPr>
        <w:rPr>
          <w:lang w:val="en-GB"/>
        </w:rPr>
      </w:pPr>
      <w:r>
        <w:rPr>
          <w:lang w:val="en-GB"/>
        </w:rPr>
        <w:t>Operators: &lt;, =</w:t>
      </w:r>
    </w:p>
    <w:p w14:paraId="2EAEBFBC" w14:textId="2EC98C43" w:rsidR="00ED5205" w:rsidRDefault="00ED5205" w:rsidP="00ED5205">
      <w:pPr>
        <w:pStyle w:val="BodyText"/>
        <w:numPr>
          <w:ilvl w:val="2"/>
          <w:numId w:val="17"/>
        </w:numPr>
        <w:rPr>
          <w:lang w:val="en-GB"/>
        </w:rPr>
      </w:pPr>
      <w:r>
        <w:rPr>
          <w:lang w:val="en-GB"/>
        </w:rPr>
        <w:t>Separators (punctuators): (</w:t>
      </w:r>
      <w:proofErr w:type="gramStart"/>
      <w:r>
        <w:rPr>
          <w:lang w:val="en-GB"/>
        </w:rPr>
        <w:t>, )</w:t>
      </w:r>
      <w:proofErr w:type="gramEnd"/>
      <w:r>
        <w:rPr>
          <w:lang w:val="en-GB"/>
        </w:rPr>
        <w:t>, {</w:t>
      </w:r>
      <w:proofErr w:type="gramStart"/>
      <w:r>
        <w:rPr>
          <w:lang w:val="en-GB"/>
        </w:rPr>
        <w:t>, }, ;</w:t>
      </w:r>
      <w:proofErr w:type="gramEnd"/>
    </w:p>
    <w:p w14:paraId="2DD45D2B" w14:textId="4DBC95B3" w:rsidR="00E140E7" w:rsidRPr="00ED5205" w:rsidRDefault="00ED5205" w:rsidP="00983BE9">
      <w:pPr>
        <w:pStyle w:val="BodyText"/>
        <w:numPr>
          <w:ilvl w:val="1"/>
          <w:numId w:val="17"/>
        </w:numPr>
        <w:rPr>
          <w:lang w:val="en-GB"/>
        </w:rPr>
      </w:pPr>
      <w:r>
        <w:rPr>
          <w:lang w:val="en-US"/>
        </w:rPr>
        <w:t>We can turn a single line comment (// Hello!) to</w:t>
      </w:r>
    </w:p>
    <w:p w14:paraId="4C95D3C6" w14:textId="72EF77A1" w:rsidR="00ED5205" w:rsidRDefault="00ED5205" w:rsidP="00ED5205">
      <w:pPr>
        <w:pStyle w:val="BodyText"/>
        <w:numPr>
          <w:ilvl w:val="2"/>
          <w:numId w:val="17"/>
        </w:numPr>
        <w:rPr>
          <w:lang w:val="en-GB"/>
        </w:rPr>
      </w:pPr>
      <w:r>
        <w:rPr>
          <w:lang w:val="en-GB"/>
        </w:rPr>
        <w:t xml:space="preserve">Multi-line comment in Java </w:t>
      </w:r>
    </w:p>
    <w:p w14:paraId="092E896E" w14:textId="77777777" w:rsidR="00AA11C7" w:rsidRDefault="00AA11C7" w:rsidP="00AA11C7">
      <w:pPr>
        <w:pStyle w:val="BodyText"/>
        <w:ind w:left="3328"/>
        <w:rPr>
          <w:lang w:val="en-GB"/>
        </w:rPr>
      </w:pPr>
      <w:r>
        <w:rPr>
          <w:lang w:val="en-GB"/>
        </w:rPr>
        <w:t>/*</w:t>
      </w:r>
    </w:p>
    <w:p w14:paraId="595AFA81" w14:textId="77777777" w:rsidR="00AA11C7" w:rsidRDefault="00AA11C7" w:rsidP="00AA11C7">
      <w:pPr>
        <w:pStyle w:val="BodyText"/>
        <w:ind w:left="3328"/>
        <w:rPr>
          <w:lang w:val="en-GB"/>
        </w:rPr>
      </w:pPr>
      <w:r w:rsidRPr="00AA11C7">
        <w:rPr>
          <w:lang w:val="en-GB"/>
        </w:rPr>
        <w:t>*</w:t>
      </w:r>
      <w:r>
        <w:rPr>
          <w:lang w:val="en-GB"/>
        </w:rPr>
        <w:t xml:space="preserve"> Hello!</w:t>
      </w:r>
    </w:p>
    <w:p w14:paraId="124913E3" w14:textId="77777777" w:rsidR="00AA11C7" w:rsidRDefault="00AA11C7" w:rsidP="00AA11C7">
      <w:pPr>
        <w:pStyle w:val="BodyText"/>
        <w:ind w:left="3328"/>
        <w:rPr>
          <w:lang w:val="en-GB"/>
        </w:rPr>
      </w:pPr>
      <w:r>
        <w:rPr>
          <w:lang w:val="en-GB"/>
        </w:rPr>
        <w:t>*/</w:t>
      </w:r>
    </w:p>
    <w:p w14:paraId="634872B0" w14:textId="40975A7F" w:rsidR="00AA11C7" w:rsidRDefault="00AA11C7" w:rsidP="00ED5205">
      <w:pPr>
        <w:pStyle w:val="BodyText"/>
        <w:numPr>
          <w:ilvl w:val="2"/>
          <w:numId w:val="17"/>
        </w:numPr>
        <w:rPr>
          <w:lang w:val="en-GB"/>
        </w:rPr>
      </w:pPr>
      <w:r>
        <w:rPr>
          <w:lang w:val="en-GB"/>
        </w:rPr>
        <w:t>Javadoc comment</w:t>
      </w:r>
    </w:p>
    <w:p w14:paraId="478ED672" w14:textId="08F1C9BB" w:rsidR="00AA11C7" w:rsidRDefault="00AA11C7" w:rsidP="00AA11C7">
      <w:pPr>
        <w:pStyle w:val="BodyText"/>
        <w:ind w:left="3328"/>
        <w:rPr>
          <w:lang w:val="en-GB"/>
        </w:rPr>
      </w:pPr>
      <w:r>
        <w:rPr>
          <w:lang w:val="en-GB"/>
        </w:rPr>
        <w:t>/*</w:t>
      </w:r>
      <w:r>
        <w:rPr>
          <w:lang w:val="en-GB"/>
        </w:rPr>
        <w:t>*</w:t>
      </w:r>
    </w:p>
    <w:p w14:paraId="4DC5A6E2" w14:textId="77777777" w:rsidR="00AA11C7" w:rsidRDefault="00AA11C7" w:rsidP="00AA11C7">
      <w:pPr>
        <w:pStyle w:val="BodyText"/>
        <w:ind w:left="3328"/>
        <w:rPr>
          <w:lang w:val="en-GB"/>
        </w:rPr>
      </w:pPr>
      <w:r w:rsidRPr="00AA11C7">
        <w:rPr>
          <w:lang w:val="en-GB"/>
        </w:rPr>
        <w:t>*</w:t>
      </w:r>
      <w:r>
        <w:rPr>
          <w:lang w:val="en-GB"/>
        </w:rPr>
        <w:t xml:space="preserve"> Hello!</w:t>
      </w:r>
    </w:p>
    <w:p w14:paraId="32A01347" w14:textId="77777777" w:rsidR="00AA11C7" w:rsidRDefault="00AA11C7" w:rsidP="00AA11C7">
      <w:pPr>
        <w:pStyle w:val="BodyText"/>
        <w:ind w:left="3328"/>
        <w:rPr>
          <w:lang w:val="en-GB"/>
        </w:rPr>
      </w:pPr>
      <w:r>
        <w:rPr>
          <w:lang w:val="en-GB"/>
        </w:rPr>
        <w:t>*/</w:t>
      </w:r>
    </w:p>
    <w:p w14:paraId="4D26BBF7" w14:textId="64AA863C" w:rsidR="00AA11C7" w:rsidRDefault="00AA11C7" w:rsidP="00AA11C7">
      <w:pPr>
        <w:pStyle w:val="BodyText"/>
        <w:numPr>
          <w:ilvl w:val="1"/>
          <w:numId w:val="17"/>
        </w:numPr>
        <w:rPr>
          <w:lang w:val="en-GB"/>
        </w:rPr>
      </w:pPr>
      <w:r>
        <w:rPr>
          <w:lang w:val="en-GB"/>
        </w:rPr>
        <w:t>Promotion in Java means</w:t>
      </w:r>
      <w:r w:rsidR="00DF3659">
        <w:rPr>
          <w:lang w:val="en-GB"/>
        </w:rPr>
        <w:t xml:space="preserve"> conversion of implicit types. Promotion hierarchy is the following: byte -&gt; char -&gt; int -&gt; long -&gt; float -&gt; double OR/AND byte -&gt; short -&gt; int -&gt; long -&gt; float -&gt; double (when converting from int or long to float, or from long to double, we might lose some least significant digits)</w:t>
      </w:r>
    </w:p>
    <w:p w14:paraId="19FA8270" w14:textId="48685799" w:rsidR="00DF3659" w:rsidRDefault="00DF3659" w:rsidP="00AA11C7">
      <w:pPr>
        <w:pStyle w:val="BodyText"/>
        <w:numPr>
          <w:ilvl w:val="1"/>
          <w:numId w:val="17"/>
        </w:numPr>
        <w:rPr>
          <w:lang w:val="en-GB"/>
        </w:rPr>
      </w:pPr>
      <w:r>
        <w:rPr>
          <w:lang w:val="en-GB"/>
        </w:rPr>
        <w:lastRenderedPageBreak/>
        <w:t>assigning</w:t>
      </w:r>
    </w:p>
    <w:p w14:paraId="3C221786" w14:textId="3FDAE60A" w:rsidR="00DF3659" w:rsidRDefault="00DF3659" w:rsidP="00DF3659">
      <w:pPr>
        <w:pStyle w:val="BodyText"/>
        <w:numPr>
          <w:ilvl w:val="2"/>
          <w:numId w:val="17"/>
        </w:numPr>
        <w:rPr>
          <w:lang w:val="en-GB"/>
        </w:rPr>
      </w:pPr>
      <w:r>
        <w:rPr>
          <w:lang w:val="en-GB"/>
        </w:rPr>
        <w:t>1_111_111_111 to an int variable: valid because it’s within the range from -2,147,483,648 to 2,147,483,647 (int range)</w:t>
      </w:r>
    </w:p>
    <w:p w14:paraId="6A90CF1C" w14:textId="7C0127FF" w:rsidR="00DF3659" w:rsidRDefault="00DF3659" w:rsidP="00DF3659">
      <w:pPr>
        <w:pStyle w:val="BodyText"/>
        <w:numPr>
          <w:ilvl w:val="2"/>
          <w:numId w:val="17"/>
        </w:numPr>
        <w:rPr>
          <w:lang w:val="en-GB"/>
        </w:rPr>
      </w:pPr>
      <w:r>
        <w:rPr>
          <w:lang w:val="en-GB"/>
        </w:rPr>
        <w:t xml:space="preserve">3_333_333_333 to an int variable: invalid because it’s out of the int range </w:t>
      </w:r>
    </w:p>
    <w:p w14:paraId="64424083" w14:textId="1070266B" w:rsidR="00DF3659" w:rsidRDefault="00DF3659" w:rsidP="00DF3659">
      <w:pPr>
        <w:pStyle w:val="BodyText"/>
        <w:numPr>
          <w:ilvl w:val="2"/>
          <w:numId w:val="17"/>
        </w:numPr>
        <w:rPr>
          <w:lang w:val="en-GB"/>
        </w:rPr>
      </w:pPr>
      <w:r>
        <w:rPr>
          <w:lang w:val="en-GB"/>
        </w:rPr>
        <w:t>3_333_333_333 to a double variable: valid because a double can be a very large number, so it</w:t>
      </w:r>
      <w:r w:rsidR="001A53B9">
        <w:rPr>
          <w:lang w:val="en-GB"/>
        </w:rPr>
        <w:t xml:space="preserve"> will fit in</w:t>
      </w:r>
    </w:p>
    <w:p w14:paraId="4AF7BA9B" w14:textId="1C3F052F" w:rsidR="001A53B9" w:rsidRDefault="001A53B9" w:rsidP="00DF3659">
      <w:pPr>
        <w:pStyle w:val="BodyText"/>
        <w:numPr>
          <w:ilvl w:val="2"/>
          <w:numId w:val="17"/>
        </w:numPr>
        <w:rPr>
          <w:lang w:val="en-GB"/>
        </w:rPr>
      </w:pPr>
      <w:r>
        <w:rPr>
          <w:lang w:val="en-GB"/>
        </w:rPr>
        <w:t>“2” to a string variable: valid, because “2” is a string literal not a number</w:t>
      </w:r>
    </w:p>
    <w:p w14:paraId="51BEA296" w14:textId="7B17BF49" w:rsidR="001A53B9" w:rsidRDefault="001A53B9" w:rsidP="00DF3659">
      <w:pPr>
        <w:pStyle w:val="BodyText"/>
        <w:numPr>
          <w:ilvl w:val="2"/>
          <w:numId w:val="17"/>
        </w:numPr>
        <w:rPr>
          <w:lang w:val="en-GB"/>
        </w:rPr>
      </w:pPr>
      <w:r>
        <w:rPr>
          <w:lang w:val="en-GB"/>
        </w:rPr>
        <w:t>“2” to an int variable: invalid</w:t>
      </w:r>
    </w:p>
    <w:p w14:paraId="2F566FA1" w14:textId="7ECE977A" w:rsidR="001A53B9" w:rsidRDefault="001A53B9" w:rsidP="00DF3659">
      <w:pPr>
        <w:pStyle w:val="BodyText"/>
        <w:numPr>
          <w:ilvl w:val="2"/>
          <w:numId w:val="17"/>
        </w:numPr>
        <w:rPr>
          <w:lang w:val="en-GB"/>
        </w:rPr>
      </w:pPr>
      <w:r>
        <w:rPr>
          <w:lang w:val="en-GB"/>
        </w:rPr>
        <w:t>“2” to a char: invalid, because a char must be written with single quotes while “2” is a string</w:t>
      </w:r>
    </w:p>
    <w:p w14:paraId="55656550" w14:textId="7DBEB50C" w:rsidR="001A53B9" w:rsidRDefault="001A53B9" w:rsidP="00DF3659">
      <w:pPr>
        <w:pStyle w:val="BodyText"/>
        <w:numPr>
          <w:ilvl w:val="2"/>
          <w:numId w:val="17"/>
        </w:numPr>
        <w:rPr>
          <w:lang w:val="en-GB"/>
        </w:rPr>
      </w:pPr>
      <w:r>
        <w:rPr>
          <w:lang w:val="en-GB"/>
        </w:rPr>
        <w:t>‘2’ to a string variable: invalid, because this time ‘2’ is a char and it cannot be stored in a string variable</w:t>
      </w:r>
    </w:p>
    <w:p w14:paraId="33BBE428" w14:textId="30A4F4DA" w:rsidR="00D07462" w:rsidRDefault="001A53B9" w:rsidP="00D07462">
      <w:pPr>
        <w:pStyle w:val="BodyText"/>
        <w:numPr>
          <w:ilvl w:val="1"/>
          <w:numId w:val="17"/>
        </w:numPr>
        <w:rPr>
          <w:lang w:val="en-GB"/>
        </w:rPr>
      </w:pPr>
      <w:r>
        <w:rPr>
          <w:lang w:val="en-GB"/>
        </w:rPr>
        <w:t xml:space="preserve">The code </w:t>
      </w:r>
      <w:r w:rsidR="00D07462">
        <w:rPr>
          <w:lang w:val="en-GB"/>
        </w:rPr>
        <w:t xml:space="preserve">is written wrongly logically. If the user wanted to modify the literal, they must not use final in the first line. The final keyword locks the value to the bonus variable which behaves like </w:t>
      </w:r>
      <w:proofErr w:type="spellStart"/>
      <w:r w:rsidR="00D07462">
        <w:rPr>
          <w:lang w:val="en-GB"/>
        </w:rPr>
        <w:t>const</w:t>
      </w:r>
      <w:proofErr w:type="spellEnd"/>
      <w:r w:rsidR="00D07462">
        <w:rPr>
          <w:lang w:val="en-GB"/>
        </w:rPr>
        <w:t xml:space="preserve"> in JavaScript, so the 2</w:t>
      </w:r>
      <w:r w:rsidR="00D07462" w:rsidRPr="00D07462">
        <w:rPr>
          <w:vertAlign w:val="superscript"/>
          <w:lang w:val="en-GB"/>
        </w:rPr>
        <w:t>nd</w:t>
      </w:r>
      <w:r w:rsidR="00D07462">
        <w:rPr>
          <w:lang w:val="en-GB"/>
        </w:rPr>
        <w:t xml:space="preserve"> line is wrong. </w:t>
      </w:r>
    </w:p>
    <w:p w14:paraId="407061CA" w14:textId="3E0E1148" w:rsidR="00D07462" w:rsidRDefault="00D07462" w:rsidP="00D07462">
      <w:pPr>
        <w:pStyle w:val="BodyText"/>
        <w:numPr>
          <w:ilvl w:val="1"/>
          <w:numId w:val="17"/>
        </w:numPr>
        <w:rPr>
          <w:lang w:val="en-GB"/>
        </w:rPr>
      </w:pPr>
      <w:r>
        <w:rPr>
          <w:lang w:val="en-GB"/>
        </w:rPr>
        <w:t xml:space="preserve">The code will not be executed because there is an error. Variable col is called locally inside to for-loop, so when the loop ends, an attempt to print the variable </w:t>
      </w:r>
      <w:r>
        <w:rPr>
          <w:lang w:val="en-GB"/>
        </w:rPr>
        <w:t xml:space="preserve">(outside the </w:t>
      </w:r>
      <w:r>
        <w:rPr>
          <w:lang w:val="en-GB"/>
        </w:rPr>
        <w:t>loop</w:t>
      </w:r>
      <w:r>
        <w:rPr>
          <w:lang w:val="en-GB"/>
        </w:rPr>
        <w:t xml:space="preserve">) </w:t>
      </w:r>
      <w:r>
        <w:rPr>
          <w:lang w:val="en-GB"/>
        </w:rPr>
        <w:t>will cause an error.</w:t>
      </w:r>
    </w:p>
    <w:p w14:paraId="4D65634E" w14:textId="5200D4D2" w:rsidR="00D07462" w:rsidRDefault="00D572E8" w:rsidP="00D572E8">
      <w:pPr>
        <w:pStyle w:val="BodyText"/>
        <w:numPr>
          <w:ilvl w:val="1"/>
          <w:numId w:val="17"/>
        </w:numPr>
        <w:rPr>
          <w:lang w:val="en-GB"/>
        </w:rPr>
      </w:pPr>
      <w:r>
        <w:rPr>
          <w:lang w:val="en-GB"/>
        </w:rPr>
        <w:t xml:space="preserve">The codes will generate the answers </w:t>
      </w:r>
    </w:p>
    <w:p w14:paraId="3A4298FF" w14:textId="01205FB4" w:rsidR="00D572E8" w:rsidRDefault="00D572E8" w:rsidP="00D572E8">
      <w:pPr>
        <w:pStyle w:val="BodyText"/>
        <w:numPr>
          <w:ilvl w:val="0"/>
          <w:numId w:val="21"/>
        </w:numPr>
        <w:rPr>
          <w:lang w:val="en-GB"/>
        </w:rPr>
      </w:pPr>
      <w:r>
        <w:rPr>
          <w:lang w:val="en-GB"/>
        </w:rPr>
        <w:t>10</w:t>
      </w:r>
    </w:p>
    <w:p w14:paraId="06E95B19" w14:textId="4158939E" w:rsidR="00D572E8" w:rsidRDefault="00D572E8" w:rsidP="00D572E8">
      <w:pPr>
        <w:pStyle w:val="BodyText"/>
        <w:numPr>
          <w:ilvl w:val="0"/>
          <w:numId w:val="21"/>
        </w:numPr>
        <w:rPr>
          <w:lang w:val="en-GB"/>
        </w:rPr>
      </w:pPr>
      <w:r>
        <w:rPr>
          <w:lang w:val="en-GB"/>
        </w:rPr>
        <w:t>2</w:t>
      </w:r>
    </w:p>
    <w:p w14:paraId="40F388CD" w14:textId="59D3FC42" w:rsidR="00D572E8" w:rsidRDefault="00D572E8" w:rsidP="00D572E8">
      <w:pPr>
        <w:pStyle w:val="BodyText"/>
        <w:numPr>
          <w:ilvl w:val="0"/>
          <w:numId w:val="21"/>
        </w:numPr>
        <w:rPr>
          <w:lang w:val="en-GB"/>
        </w:rPr>
      </w:pPr>
      <w:r>
        <w:rPr>
          <w:lang w:val="en-GB"/>
        </w:rPr>
        <w:t>0</w:t>
      </w:r>
    </w:p>
    <w:p w14:paraId="61E7E6D8" w14:textId="7F303CA2" w:rsidR="00D572E8" w:rsidRDefault="00D572E8" w:rsidP="00D572E8">
      <w:pPr>
        <w:pStyle w:val="BodyText"/>
        <w:numPr>
          <w:ilvl w:val="0"/>
          <w:numId w:val="21"/>
        </w:numPr>
        <w:rPr>
          <w:lang w:val="en-GB"/>
        </w:rPr>
      </w:pPr>
      <w:r>
        <w:rPr>
          <w:lang w:val="en-GB"/>
        </w:rPr>
        <w:t>2.0</w:t>
      </w:r>
    </w:p>
    <w:p w14:paraId="3A29F60B" w14:textId="33184332" w:rsidR="00D572E8" w:rsidRDefault="00D572E8" w:rsidP="00D572E8">
      <w:pPr>
        <w:pStyle w:val="BodyText"/>
        <w:numPr>
          <w:ilvl w:val="0"/>
          <w:numId w:val="21"/>
        </w:numPr>
        <w:rPr>
          <w:lang w:val="en-GB"/>
        </w:rPr>
      </w:pPr>
      <w:r>
        <w:rPr>
          <w:lang w:val="en-GB"/>
        </w:rPr>
        <w:t>3.3000000000000003</w:t>
      </w:r>
    </w:p>
    <w:p w14:paraId="776414CE" w14:textId="3F517D74" w:rsidR="00D572E8" w:rsidRPr="00D07462" w:rsidRDefault="00D572E8" w:rsidP="00D572E8">
      <w:pPr>
        <w:pStyle w:val="BodyText"/>
        <w:numPr>
          <w:ilvl w:val="0"/>
          <w:numId w:val="21"/>
        </w:numPr>
        <w:rPr>
          <w:lang w:val="en-GB"/>
        </w:rPr>
      </w:pPr>
      <w:r>
        <w:rPr>
          <w:lang w:val="en-GB"/>
        </w:rPr>
        <w:t>false</w:t>
      </w:r>
    </w:p>
    <w:p w14:paraId="35293058" w14:textId="27335820" w:rsidR="00AA11C7" w:rsidRPr="00560C15" w:rsidRDefault="00AA11C7" w:rsidP="00AA11C7">
      <w:pPr>
        <w:pStyle w:val="BodyText"/>
        <w:rPr>
          <w:lang w:val="en-GB"/>
        </w:rPr>
      </w:pPr>
    </w:p>
    <w:sectPr w:rsidR="00AA11C7" w:rsidRPr="00560C15" w:rsidSect="00A61004">
      <w:headerReference w:type="default" r:id="rId11"/>
      <w:headerReference w:type="first" r:id="rId1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B2047" w14:textId="77777777" w:rsidR="00BF370B" w:rsidRDefault="00BF370B" w:rsidP="005B6516">
      <w:pPr>
        <w:spacing w:line="240" w:lineRule="auto"/>
      </w:pPr>
      <w:r>
        <w:separator/>
      </w:r>
    </w:p>
    <w:p w14:paraId="2B3200A3" w14:textId="77777777" w:rsidR="00BF370B" w:rsidRDefault="00BF370B"/>
  </w:endnote>
  <w:endnote w:type="continuationSeparator" w:id="0">
    <w:p w14:paraId="517A5762" w14:textId="77777777" w:rsidR="00BF370B" w:rsidRDefault="00BF370B" w:rsidP="005B6516">
      <w:pPr>
        <w:spacing w:line="240" w:lineRule="auto"/>
      </w:pPr>
      <w:r>
        <w:continuationSeparator/>
      </w:r>
    </w:p>
    <w:p w14:paraId="5D77214B" w14:textId="77777777" w:rsidR="00BF370B" w:rsidRDefault="00BF37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9EE4" w14:textId="77777777" w:rsidR="00BF370B" w:rsidRDefault="00BF370B" w:rsidP="005B6516">
      <w:pPr>
        <w:spacing w:line="240" w:lineRule="auto"/>
      </w:pPr>
      <w:r>
        <w:separator/>
      </w:r>
    </w:p>
    <w:p w14:paraId="10927383" w14:textId="77777777" w:rsidR="00BF370B" w:rsidRDefault="00BF370B"/>
  </w:footnote>
  <w:footnote w:type="continuationSeparator" w:id="0">
    <w:p w14:paraId="32945B3C" w14:textId="77777777" w:rsidR="00BF370B" w:rsidRDefault="00BF370B" w:rsidP="005B6516">
      <w:pPr>
        <w:spacing w:line="240" w:lineRule="auto"/>
      </w:pPr>
      <w:r>
        <w:continuationSeparator/>
      </w:r>
    </w:p>
    <w:p w14:paraId="007CE0DF" w14:textId="77777777" w:rsidR="00BF370B" w:rsidRDefault="00BF37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51FC8432" w:rsidR="009A0C12" w:rsidRPr="00963CA4" w:rsidRDefault="00000000"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RHVQow=="/>
            </w:sdtPr>
            <w:sdtContent>
              <w:r w:rsidR="00960715" w:rsidRPr="00960715">
                <w:rPr>
                  <w:rFonts w:cs="Arial"/>
                  <w:lang w:val="en-US"/>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2234F748" w:rsidR="009A0C12" w:rsidRPr="00963CA4" w:rsidRDefault="00000000"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RHVQow=="/>
            </w:sdtPr>
            <w:sdtContent>
              <w:r w:rsidR="00560C15" w:rsidRPr="00560C15">
                <w:rPr>
                  <w:rFonts w:cs="Arial"/>
                </w:rPr>
                <w:t>Programming 1 - SOF005AS2AE-3012</w:t>
              </w:r>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5B45BBD0" w:rsidR="009A0C12" w:rsidRDefault="00000000"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RHVQow=="/>
            </w:sdtPr>
            <w:sdtContent>
              <w:proofErr w:type="spellStart"/>
              <w:r w:rsidR="00560C15">
                <w:rPr>
                  <w:rStyle w:val="BoldChar"/>
                </w:rPr>
                <w:t>Written</w:t>
              </w:r>
              <w:proofErr w:type="spellEnd"/>
              <w:r w:rsidR="00560C15">
                <w:rPr>
                  <w:rStyle w:val="BoldChar"/>
                </w:rPr>
                <w:t xml:space="preserve"> </w:t>
              </w:r>
              <w:proofErr w:type="spellStart"/>
              <w:r w:rsidR="00560C15">
                <w:rPr>
                  <w:rStyle w:val="BoldChar"/>
                </w:rPr>
                <w:t>Assignment</w:t>
              </w:r>
              <w:proofErr w:type="spellEnd"/>
            </w:sdtContent>
          </w:sdt>
          <w:r w:rsidR="009A0C12">
            <w:rPr>
              <w:rFonts w:cs="Arial"/>
            </w:rPr>
            <w:t xml:space="preserve"> </w:t>
          </w:r>
        </w:p>
        <w:p w14:paraId="3C30636D" w14:textId="24E7F445" w:rsidR="00B109F7" w:rsidRDefault="00000000"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1-15T00:00:00Z">
                <w:dateFormat w:val="d.M.yyyy"/>
                <w:lid w:val="fi-FI"/>
                <w:storeMappedDataAs w:val="dateTime"/>
                <w:calendar w:val="gregorian"/>
              </w:date>
            </w:sdtPr>
            <w:sdtContent>
              <w:r w:rsidR="00CC34E5">
                <w:rPr>
                  <w:rFonts w:cs="Arial"/>
                </w:rPr>
                <w:t>15.1.2026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8"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9"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1"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2"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4"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15"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16"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17"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8"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19" w15:restartNumberingAfterBreak="0">
    <w:nsid w:val="7DE21DB8"/>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0"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18"/>
  </w:num>
  <w:num w:numId="2" w16cid:durableId="1530529121">
    <w:abstractNumId w:val="15"/>
  </w:num>
  <w:num w:numId="3" w16cid:durableId="1350595422">
    <w:abstractNumId w:val="10"/>
  </w:num>
  <w:num w:numId="4" w16cid:durableId="369571512">
    <w:abstractNumId w:val="7"/>
  </w:num>
  <w:num w:numId="5" w16cid:durableId="1994141001">
    <w:abstractNumId w:val="14"/>
  </w:num>
  <w:num w:numId="6" w16cid:durableId="64838663">
    <w:abstractNumId w:val="8"/>
  </w:num>
  <w:num w:numId="7" w16cid:durableId="574433455">
    <w:abstractNumId w:val="6"/>
  </w:num>
  <w:num w:numId="8" w16cid:durableId="221715698">
    <w:abstractNumId w:val="12"/>
  </w:num>
  <w:num w:numId="9" w16cid:durableId="651905141">
    <w:abstractNumId w:val="9"/>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20"/>
  </w:num>
  <w:num w:numId="17" w16cid:durableId="1920671290">
    <w:abstractNumId w:val="19"/>
  </w:num>
  <w:num w:numId="18" w16cid:durableId="1358963693">
    <w:abstractNumId w:val="11"/>
  </w:num>
  <w:num w:numId="19" w16cid:durableId="1175998423">
    <w:abstractNumId w:val="13"/>
  </w:num>
  <w:num w:numId="20" w16cid:durableId="1609972376">
    <w:abstractNumId w:val="17"/>
  </w:num>
  <w:num w:numId="21" w16cid:durableId="6021535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2268D"/>
    <w:rsid w:val="00031F0C"/>
    <w:rsid w:val="00045FD1"/>
    <w:rsid w:val="0004764B"/>
    <w:rsid w:val="00091425"/>
    <w:rsid w:val="000947DB"/>
    <w:rsid w:val="000A3B86"/>
    <w:rsid w:val="000A47BD"/>
    <w:rsid w:val="000B12F1"/>
    <w:rsid w:val="000C5C46"/>
    <w:rsid w:val="000C78AD"/>
    <w:rsid w:val="000F3B13"/>
    <w:rsid w:val="000F6929"/>
    <w:rsid w:val="00112F6E"/>
    <w:rsid w:val="00135021"/>
    <w:rsid w:val="00167780"/>
    <w:rsid w:val="00172D58"/>
    <w:rsid w:val="00181180"/>
    <w:rsid w:val="00184F4C"/>
    <w:rsid w:val="00193AFD"/>
    <w:rsid w:val="001A53B9"/>
    <w:rsid w:val="001B44D7"/>
    <w:rsid w:val="001B7530"/>
    <w:rsid w:val="001C1B02"/>
    <w:rsid w:val="002216E0"/>
    <w:rsid w:val="0024159C"/>
    <w:rsid w:val="0026702C"/>
    <w:rsid w:val="002814FE"/>
    <w:rsid w:val="0028698A"/>
    <w:rsid w:val="00290D75"/>
    <w:rsid w:val="002C2AB0"/>
    <w:rsid w:val="002C741F"/>
    <w:rsid w:val="002D2945"/>
    <w:rsid w:val="002E555D"/>
    <w:rsid w:val="002F38B6"/>
    <w:rsid w:val="002F7AA9"/>
    <w:rsid w:val="00331534"/>
    <w:rsid w:val="00347CFC"/>
    <w:rsid w:val="00366110"/>
    <w:rsid w:val="00366A4E"/>
    <w:rsid w:val="00385B54"/>
    <w:rsid w:val="0039260D"/>
    <w:rsid w:val="003B7FF5"/>
    <w:rsid w:val="003C54B6"/>
    <w:rsid w:val="003D2D27"/>
    <w:rsid w:val="003F417D"/>
    <w:rsid w:val="00402C40"/>
    <w:rsid w:val="00463F17"/>
    <w:rsid w:val="0049582E"/>
    <w:rsid w:val="004C04BA"/>
    <w:rsid w:val="004D5DFC"/>
    <w:rsid w:val="004D60A8"/>
    <w:rsid w:val="004F18FE"/>
    <w:rsid w:val="0050545C"/>
    <w:rsid w:val="00515758"/>
    <w:rsid w:val="00520E66"/>
    <w:rsid w:val="0052101C"/>
    <w:rsid w:val="00560C15"/>
    <w:rsid w:val="00562FB6"/>
    <w:rsid w:val="00590093"/>
    <w:rsid w:val="0059534D"/>
    <w:rsid w:val="005A0F7A"/>
    <w:rsid w:val="005B0B08"/>
    <w:rsid w:val="005B6516"/>
    <w:rsid w:val="005F484F"/>
    <w:rsid w:val="005F5839"/>
    <w:rsid w:val="00615245"/>
    <w:rsid w:val="00633EEB"/>
    <w:rsid w:val="00642A63"/>
    <w:rsid w:val="00647875"/>
    <w:rsid w:val="0067238B"/>
    <w:rsid w:val="00696BAC"/>
    <w:rsid w:val="006D1A48"/>
    <w:rsid w:val="006D324E"/>
    <w:rsid w:val="006D3476"/>
    <w:rsid w:val="007168A5"/>
    <w:rsid w:val="00720D9D"/>
    <w:rsid w:val="00747FEF"/>
    <w:rsid w:val="00775599"/>
    <w:rsid w:val="007941C6"/>
    <w:rsid w:val="007A457C"/>
    <w:rsid w:val="007B0B60"/>
    <w:rsid w:val="007D02F3"/>
    <w:rsid w:val="007F16DA"/>
    <w:rsid w:val="00825C67"/>
    <w:rsid w:val="008369B0"/>
    <w:rsid w:val="00856467"/>
    <w:rsid w:val="008645B9"/>
    <w:rsid w:val="008656EB"/>
    <w:rsid w:val="008953DF"/>
    <w:rsid w:val="008D4F08"/>
    <w:rsid w:val="00917031"/>
    <w:rsid w:val="00932DAD"/>
    <w:rsid w:val="009408E4"/>
    <w:rsid w:val="00960715"/>
    <w:rsid w:val="00963CA4"/>
    <w:rsid w:val="00967BA5"/>
    <w:rsid w:val="00983BE9"/>
    <w:rsid w:val="009854D0"/>
    <w:rsid w:val="009A0C12"/>
    <w:rsid w:val="009E335A"/>
    <w:rsid w:val="009E3532"/>
    <w:rsid w:val="00A0176E"/>
    <w:rsid w:val="00A12E82"/>
    <w:rsid w:val="00A15FF2"/>
    <w:rsid w:val="00A17ED2"/>
    <w:rsid w:val="00A269D8"/>
    <w:rsid w:val="00A61004"/>
    <w:rsid w:val="00A86597"/>
    <w:rsid w:val="00AA11C7"/>
    <w:rsid w:val="00AC61DB"/>
    <w:rsid w:val="00B109F7"/>
    <w:rsid w:val="00B4344C"/>
    <w:rsid w:val="00B75498"/>
    <w:rsid w:val="00BD3DE9"/>
    <w:rsid w:val="00BE2574"/>
    <w:rsid w:val="00BF370B"/>
    <w:rsid w:val="00BF70AD"/>
    <w:rsid w:val="00C2018D"/>
    <w:rsid w:val="00C4579A"/>
    <w:rsid w:val="00C46722"/>
    <w:rsid w:val="00C71DA0"/>
    <w:rsid w:val="00CC34E5"/>
    <w:rsid w:val="00CF1644"/>
    <w:rsid w:val="00CF2BAF"/>
    <w:rsid w:val="00CF5CBC"/>
    <w:rsid w:val="00D07462"/>
    <w:rsid w:val="00D12A94"/>
    <w:rsid w:val="00D572E8"/>
    <w:rsid w:val="00D57560"/>
    <w:rsid w:val="00D83F56"/>
    <w:rsid w:val="00D96C0B"/>
    <w:rsid w:val="00DB4890"/>
    <w:rsid w:val="00DC2C96"/>
    <w:rsid w:val="00DE558C"/>
    <w:rsid w:val="00DE7F77"/>
    <w:rsid w:val="00DF3659"/>
    <w:rsid w:val="00DF4F1F"/>
    <w:rsid w:val="00DF7E6D"/>
    <w:rsid w:val="00E010C0"/>
    <w:rsid w:val="00E13E3C"/>
    <w:rsid w:val="00E140E7"/>
    <w:rsid w:val="00E15947"/>
    <w:rsid w:val="00E36226"/>
    <w:rsid w:val="00E3738F"/>
    <w:rsid w:val="00E41293"/>
    <w:rsid w:val="00E47299"/>
    <w:rsid w:val="00E63590"/>
    <w:rsid w:val="00E7011C"/>
    <w:rsid w:val="00E957C7"/>
    <w:rsid w:val="00E9703C"/>
    <w:rsid w:val="00EB5BF2"/>
    <w:rsid w:val="00ED5205"/>
    <w:rsid w:val="00EF0402"/>
    <w:rsid w:val="00EF36E9"/>
    <w:rsid w:val="00EF6DB5"/>
    <w:rsid w:val="00F02A7B"/>
    <w:rsid w:val="00F7372F"/>
    <w:rsid w:val="00F900F2"/>
    <w:rsid w:val="00F925A7"/>
    <w:rsid w:val="00FB3996"/>
    <w:rsid w:val="00FB4494"/>
    <w:rsid w:val="00FC0392"/>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C78AD"/>
    <w:rsid w:val="004477F0"/>
    <w:rsid w:val="007741D6"/>
    <w:rsid w:val="007E7871"/>
    <w:rsid w:val="00A852F6"/>
    <w:rsid w:val="00AE32A2"/>
    <w:rsid w:val="00C21F18"/>
    <w:rsid w:val="00CF5CBC"/>
    <w:rsid w:val="00F1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w14:textId="14DAE973" w:rsidR="00B60695" w:rsidRPr="00E36226" w:rsidRDefault="00B60695" w:rsidP="00DF7E6D"&gt;&lt;w:r&gt;&lt;w:rPr&gt;&lt;w:rStyle w:val="BoldChar"/&gt;&lt;/w:rPr&gt;&lt;w:t&gt;Written Assignment&lt;/w:t&gt;&lt;/w:r&gt;&lt;/w:p&gt;&lt;w:sectPr w:rsidR="005B66E9"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2026-01-15T00:00:00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w14:textId="5EA6E78D" w:rsidR="00F42355" w:rsidRPr="00E36226" w:rsidRDefault="00F42355" w:rsidP="00DF7E6D"&gt;&lt;w:r w:rsidRPr="00560C15"&gt;&lt;w:rPr&gt;&lt;w:rFonts w:cs="Arial"/&gt;&lt;/w:rPr&gt;&lt;w:t&gt;Programming 1 - SOF005AS2AE-3012&lt;/w:t&gt;&lt;/w:r&gt;&lt;/w:p&gt;&lt;w:sectPr w:rsidR="004B665E"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w:rsidR="00E05F9D" w:rsidRPr="00963CA4" w:rsidRDefault="00E05F9D" w:rsidP="00515758"&gt;&lt;w:pPr&gt;&lt;w:rPr&gt;&lt;w:rFonts w:cs="Arial"/&gt;&lt;/w:rPr&gt;&lt;/w:pPr&gt;&lt;w:r w:rsidRPr="00960715"&gt;&lt;w:rPr&gt;&lt;w:rFonts w:cs="Arial"/&gt;&lt;w:lang w:val="en-US"/&gt;&lt;/w:rPr&gt;&lt;w:t&gt;Tuan Doan&lt;/w:t&gt;&lt;/w:r&gt;&lt;/w:p&gt;&lt;w:sectPr w:rsidR="001F7FD2"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C:\Users\HP\Downloads\Assignment template.dotx</Template>
  <TotalTime>183</TotalTime>
  <Pages>2</Pages>
  <Words>401</Words>
  <Characters>2292</Characters>
  <Application>Microsoft Office Word</Application>
  <DocSecurity>0</DocSecurity>
  <Lines>19</Lines>
  <Paragraphs>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Assignment Week 1</dc:title>
  <dc:subject/>
  <dc:creator>Tuan Doan</dc:creator>
  <cp:keywords/>
  <dc:description/>
  <cp:lastModifiedBy>Tuan Doan</cp:lastModifiedBy>
  <cp:revision>5</cp:revision>
  <dcterms:created xsi:type="dcterms:W3CDTF">2026-01-15T18:01:00Z</dcterms:created>
  <dcterms:modified xsi:type="dcterms:W3CDTF">2026-01-16T06:54:00Z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