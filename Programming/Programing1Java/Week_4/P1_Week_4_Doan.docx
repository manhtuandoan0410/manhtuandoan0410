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00C36A60" w:rsidR="00515758" w:rsidRPr="000A47BD" w:rsidRDefault="00151FDF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DoKNjA=="/>
              </w:sdtPr>
              <w:sdtEndPr/>
              <w:sdtContent>
                <w:r w:rsidR="00EC5E91" w:rsidRPr="00EC5E91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151FDF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DoKNjA=="/>
              </w:sdtPr>
              <w:sdtEndPr/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151FDF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DoKNjA=="/>
              </w:sdtPr>
              <w:sdtEndPr/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24796E95" w:rsidR="00515758" w:rsidRDefault="00151FDF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5-03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492C6B">
                  <w:rPr>
                    <w:rFonts w:cs="Arial"/>
                  </w:rPr>
                  <w:t>3.5.2026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1A902B1D" w:rsidR="000A47BD" w:rsidRDefault="00560C15" w:rsidP="002216E0">
          <w:pPr>
            <w:pStyle w:val="Heading1"/>
            <w:rPr>
              <w:lang w:val="en-GB"/>
            </w:rPr>
          </w:pPr>
          <w:r w:rsidRPr="00EC5E91">
            <w:rPr>
              <w:lang w:val="en-GB"/>
            </w:rPr>
            <w:t xml:space="preserve">Written Assignment Week </w:t>
          </w:r>
          <w:r w:rsidR="00492C6B" w:rsidRPr="00EC5E91">
            <w:rPr>
              <w:lang w:val="en-GB"/>
            </w:rPr>
            <w:t>4</w:t>
          </w:r>
        </w:p>
      </w:sdtContent>
    </w:sdt>
    <w:p w14:paraId="0C0E9575" w14:textId="200E54F4" w:rsidR="00EC5E91" w:rsidRDefault="00EC5E91" w:rsidP="00EC5E91">
      <w:pPr>
        <w:pStyle w:val="BodyText"/>
        <w:rPr>
          <w:lang w:val="en-GB"/>
        </w:rPr>
      </w:pPr>
      <w:r>
        <w:rPr>
          <w:lang w:val="en-GB"/>
        </w:rPr>
        <w:t>4.1 single quote is for char, not string</w:t>
      </w:r>
    </w:p>
    <w:p w14:paraId="31A618AF" w14:textId="77777777" w:rsidR="00011A89" w:rsidRDefault="00011A89" w:rsidP="00EC5E91">
      <w:pPr>
        <w:pStyle w:val="BodyText"/>
        <w:rPr>
          <w:lang w:val="en-GB"/>
        </w:rPr>
      </w:pPr>
    </w:p>
    <w:p w14:paraId="3BF0636B" w14:textId="0983CD47" w:rsidR="00EC5E91" w:rsidRDefault="00EC5E91" w:rsidP="00EC5E91">
      <w:pPr>
        <w:pStyle w:val="BodyText"/>
        <w:rPr>
          <w:lang w:val="en-GB"/>
        </w:rPr>
      </w:pPr>
      <w:r>
        <w:rPr>
          <w:lang w:val="en-GB"/>
        </w:rPr>
        <w:t xml:space="preserve">4.2 </w:t>
      </w:r>
      <w:r w:rsidR="004A2FE5">
        <w:rPr>
          <w:lang w:val="en-GB"/>
        </w:rPr>
        <w:t xml:space="preserve">strings are immutable </w:t>
      </w:r>
      <w:r w:rsidR="004A2FE5" w:rsidRPr="004A2FE5">
        <w:rPr>
          <w:lang w:val="en-GB"/>
        </w:rPr>
        <w:sym w:font="Wingdings" w:char="F0E8"/>
      </w:r>
      <w:r w:rsidR="004A2FE5">
        <w:rPr>
          <w:lang w:val="en-GB"/>
        </w:rPr>
        <w:t xml:space="preserve"> a string cannot be changed after it is created</w:t>
      </w:r>
      <w:r w:rsidR="00804365">
        <w:rPr>
          <w:lang w:val="en-GB"/>
        </w:rPr>
        <w:t>, any operation to modify it will create a new string technically</w:t>
      </w:r>
    </w:p>
    <w:p w14:paraId="0EAD7900" w14:textId="77777777" w:rsidR="00011A89" w:rsidRDefault="00011A89" w:rsidP="00EC5E91">
      <w:pPr>
        <w:pStyle w:val="BodyText"/>
        <w:rPr>
          <w:lang w:val="en-GB"/>
        </w:rPr>
      </w:pPr>
    </w:p>
    <w:p w14:paraId="25282388" w14:textId="37E39B44" w:rsidR="00804365" w:rsidRDefault="008037AD" w:rsidP="00EC5E91">
      <w:pPr>
        <w:pStyle w:val="BodyText"/>
        <w:rPr>
          <w:lang w:val="en-GB"/>
        </w:rPr>
      </w:pPr>
      <w:r>
        <w:rPr>
          <w:lang w:val="en-GB"/>
        </w:rPr>
        <w:t xml:space="preserve">4.3 </w:t>
      </w:r>
      <w:r w:rsidR="001A6951">
        <w:rPr>
          <w:lang w:val="en-GB"/>
        </w:rPr>
        <w:t xml:space="preserve">the </w:t>
      </w:r>
      <w:r w:rsidR="00F76DB3">
        <w:rPr>
          <w:lang w:val="en-GB"/>
        </w:rPr>
        <w:t xml:space="preserve">comparation == doesn’t work in this code, </w:t>
      </w:r>
      <w:r w:rsidR="004B7439">
        <w:rPr>
          <w:lang w:val="en-GB"/>
        </w:rPr>
        <w:t>as it is used for references not content, and the 2 different empty strings may not be the same object.</w:t>
      </w:r>
    </w:p>
    <w:p w14:paraId="0CA09E7F" w14:textId="77777777" w:rsidR="00011A89" w:rsidRDefault="00011A89" w:rsidP="00EC5E91">
      <w:pPr>
        <w:pStyle w:val="BodyText"/>
        <w:rPr>
          <w:lang w:val="en-GB"/>
        </w:rPr>
      </w:pPr>
    </w:p>
    <w:p w14:paraId="249C1F58" w14:textId="488FD4F8" w:rsidR="00CF5752" w:rsidRDefault="00CF5752" w:rsidP="00EC5E91">
      <w:pPr>
        <w:pStyle w:val="BodyText"/>
        <w:rPr>
          <w:lang w:val="en-GB"/>
        </w:rPr>
      </w:pPr>
      <w:r>
        <w:rPr>
          <w:lang w:val="en-GB"/>
        </w:rPr>
        <w:t xml:space="preserve">4.4 </w:t>
      </w:r>
      <w:r w:rsidR="001E49E8">
        <w:rPr>
          <w:lang w:val="en-GB"/>
        </w:rPr>
        <w:t xml:space="preserve">like 4.2, the operation </w:t>
      </w:r>
      <w:r w:rsidR="00DB72BF">
        <w:rPr>
          <w:lang w:val="en-GB"/>
        </w:rPr>
        <w:t>does create a new string FINLAND, but the country string doesn’t take the new string. Therefore, when print the</w:t>
      </w:r>
      <w:r w:rsidR="00EA2F54">
        <w:rPr>
          <w:lang w:val="en-GB"/>
        </w:rPr>
        <w:t xml:space="preserve"> object country, it produces Finland as original</w:t>
      </w:r>
      <w:r w:rsidR="005245A9">
        <w:rPr>
          <w:lang w:val="en-GB"/>
        </w:rPr>
        <w:t>. To fix the code, we do like this</w:t>
      </w:r>
    </w:p>
    <w:p w14:paraId="3C9E34BD" w14:textId="72E2834E" w:rsidR="005245A9" w:rsidRDefault="005245A9" w:rsidP="00EC5E91">
      <w:pPr>
        <w:pStyle w:val="BodyText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</w:t>
      </w:r>
      <w:proofErr w:type="spellStart"/>
      <w:proofErr w:type="gramStart"/>
      <w:r>
        <w:rPr>
          <w:lang w:val="en-GB"/>
        </w:rPr>
        <w:t>country.toUp</w:t>
      </w:r>
      <w:r w:rsidR="00707677">
        <w:rPr>
          <w:lang w:val="en-GB"/>
        </w:rPr>
        <w:t>p</w:t>
      </w:r>
      <w:r>
        <w:rPr>
          <w:lang w:val="en-GB"/>
        </w:rPr>
        <w:t>erCase</w:t>
      </w:r>
      <w:proofErr w:type="spellEnd"/>
      <w:proofErr w:type="gramEnd"/>
      <w:r>
        <w:rPr>
          <w:lang w:val="en-GB"/>
        </w:rPr>
        <w:t>())</w:t>
      </w:r>
    </w:p>
    <w:p w14:paraId="0D594ECE" w14:textId="77777777" w:rsidR="00011A89" w:rsidRDefault="00011A89" w:rsidP="00EC5E91">
      <w:pPr>
        <w:pStyle w:val="BodyText"/>
        <w:rPr>
          <w:lang w:val="en-GB"/>
        </w:rPr>
      </w:pPr>
    </w:p>
    <w:p w14:paraId="038DA093" w14:textId="2A093088" w:rsidR="00EA2F54" w:rsidRDefault="00EA2F54" w:rsidP="00EC5E91">
      <w:pPr>
        <w:pStyle w:val="BodyText"/>
        <w:rPr>
          <w:lang w:val="en-GB"/>
        </w:rPr>
      </w:pPr>
      <w:r>
        <w:rPr>
          <w:lang w:val="en-GB"/>
        </w:rPr>
        <w:t xml:space="preserve">4.5 </w:t>
      </w:r>
      <w:r w:rsidR="00635E66">
        <w:rPr>
          <w:lang w:val="en-GB"/>
        </w:rPr>
        <w:t>the code print</w:t>
      </w:r>
    </w:p>
    <w:p w14:paraId="7BE54056" w14:textId="478DF87D" w:rsidR="00635E66" w:rsidRDefault="00635E66" w:rsidP="00EC5E91">
      <w:pPr>
        <w:pStyle w:val="BodyText"/>
        <w:rPr>
          <w:lang w:val="en-GB"/>
        </w:rPr>
      </w:pPr>
      <w:r>
        <w:rPr>
          <w:lang w:val="en-GB"/>
        </w:rPr>
        <w:t>John</w:t>
      </w:r>
    </w:p>
    <w:p w14:paraId="29C7BE3F" w14:textId="571FFB8F" w:rsidR="00635E66" w:rsidRDefault="00635E66" w:rsidP="00EC5E91">
      <w:pPr>
        <w:pStyle w:val="BodyText"/>
        <w:rPr>
          <w:lang w:val="en-GB"/>
        </w:rPr>
      </w:pPr>
      <w:r>
        <w:rPr>
          <w:lang w:val="en-GB"/>
        </w:rPr>
        <w:t>Smith</w:t>
      </w:r>
    </w:p>
    <w:p w14:paraId="58CFFB51" w14:textId="52BF91AA" w:rsidR="00635E66" w:rsidRDefault="00635E66" w:rsidP="00EC5E91">
      <w:pPr>
        <w:pStyle w:val="BodyText"/>
        <w:rPr>
          <w:lang w:val="en-GB"/>
        </w:rPr>
      </w:pPr>
      <w:r>
        <w:rPr>
          <w:lang w:val="en-GB"/>
        </w:rPr>
        <w:t>Male</w:t>
      </w:r>
    </w:p>
    <w:p w14:paraId="401C6521" w14:textId="3E4B0F8C" w:rsidR="00635E66" w:rsidRDefault="00635E66" w:rsidP="00EC5E91">
      <w:pPr>
        <w:pStyle w:val="BodyText"/>
        <w:rPr>
          <w:lang w:val="en-GB"/>
        </w:rPr>
      </w:pPr>
      <w:r>
        <w:rPr>
          <w:lang w:val="en-GB"/>
        </w:rPr>
        <w:t>23</w:t>
      </w:r>
    </w:p>
    <w:p w14:paraId="43F76495" w14:textId="77777777" w:rsidR="00011A89" w:rsidRDefault="00011A89" w:rsidP="00EC5E91">
      <w:pPr>
        <w:pStyle w:val="BodyText"/>
        <w:rPr>
          <w:lang w:val="en-GB"/>
        </w:rPr>
      </w:pPr>
    </w:p>
    <w:p w14:paraId="006FA9C1" w14:textId="39279BA1" w:rsidR="00635E66" w:rsidRDefault="00635E66" w:rsidP="00EC5E91">
      <w:pPr>
        <w:pStyle w:val="BodyText"/>
        <w:rPr>
          <w:lang w:val="en-GB"/>
        </w:rPr>
      </w:pPr>
      <w:r>
        <w:rPr>
          <w:lang w:val="en-GB"/>
        </w:rPr>
        <w:t xml:space="preserve">4.6 </w:t>
      </w:r>
    </w:p>
    <w:p w14:paraId="776BCECE" w14:textId="50F931BF" w:rsidR="00686A28" w:rsidRDefault="00686A28" w:rsidP="00EC5E91">
      <w:pPr>
        <w:pStyle w:val="BodyText"/>
        <w:rPr>
          <w:lang w:val="en-GB"/>
        </w:rPr>
      </w:pPr>
      <w:proofErr w:type="spellStart"/>
      <w:proofErr w:type="gramStart"/>
      <w:r>
        <w:rPr>
          <w:lang w:val="en-GB"/>
        </w:rPr>
        <w:t>text.equals</w:t>
      </w:r>
      <w:proofErr w:type="spellEnd"/>
      <w:proofErr w:type="gramEnd"/>
      <w:r>
        <w:rPr>
          <w:lang w:val="en-GB"/>
        </w:rPr>
        <w:t>(“[1-5]”)</w:t>
      </w:r>
      <w:r w:rsidR="005771F7">
        <w:rPr>
          <w:lang w:val="en-GB"/>
        </w:rPr>
        <w:t xml:space="preserve"> </w:t>
      </w:r>
      <w:r w:rsidR="005771F7" w:rsidRPr="005771F7">
        <w:rPr>
          <w:lang w:val="en-GB"/>
        </w:rPr>
        <w:sym w:font="Wingdings" w:char="F0E8"/>
      </w:r>
      <w:r w:rsidR="005771F7">
        <w:rPr>
          <w:lang w:val="en-GB"/>
        </w:rPr>
        <w:t xml:space="preserve"> the text must </w:t>
      </w:r>
      <w:r w:rsidR="00A00406">
        <w:rPr>
          <w:lang w:val="en-GB"/>
        </w:rPr>
        <w:t>equal the characters</w:t>
      </w:r>
      <w:r w:rsidR="005771F7">
        <w:rPr>
          <w:lang w:val="en-GB"/>
        </w:rPr>
        <w:t xml:space="preserve"> “[1-5]”</w:t>
      </w:r>
      <w:r w:rsidR="00A00406">
        <w:rPr>
          <w:lang w:val="en-GB"/>
        </w:rPr>
        <w:t xml:space="preserve"> </w:t>
      </w:r>
    </w:p>
    <w:p w14:paraId="08AF2071" w14:textId="2DBC9636" w:rsidR="00A00406" w:rsidRDefault="00EE5F04" w:rsidP="00EC5E91">
      <w:pPr>
        <w:pStyle w:val="BodyText"/>
        <w:rPr>
          <w:lang w:val="en-GB"/>
        </w:rPr>
      </w:pPr>
      <w:proofErr w:type="spellStart"/>
      <w:proofErr w:type="gramStart"/>
      <w:r>
        <w:rPr>
          <w:lang w:val="en-GB"/>
        </w:rPr>
        <w:t>t</w:t>
      </w:r>
      <w:r w:rsidR="00A00406">
        <w:rPr>
          <w:lang w:val="en-GB"/>
        </w:rPr>
        <w:t>ext.matches</w:t>
      </w:r>
      <w:proofErr w:type="spellEnd"/>
      <w:proofErr w:type="gramEnd"/>
      <w:r w:rsidR="00A00406">
        <w:rPr>
          <w:lang w:val="en-GB"/>
        </w:rPr>
        <w:t>(“[1-5]”)</w:t>
      </w:r>
      <w:r w:rsidR="00A00406">
        <w:rPr>
          <w:lang w:val="en-GB"/>
        </w:rPr>
        <w:t xml:space="preserve"> </w:t>
      </w:r>
      <w:r w:rsidR="00A00406" w:rsidRPr="00A00406">
        <w:rPr>
          <w:lang w:val="en-GB"/>
        </w:rPr>
        <w:sym w:font="Wingdings" w:char="F0E8"/>
      </w:r>
      <w:r w:rsidR="00A00406">
        <w:rPr>
          <w:lang w:val="en-GB"/>
        </w:rPr>
        <w:t xml:space="preserve"> the text must match </w:t>
      </w:r>
      <w:r>
        <w:rPr>
          <w:lang w:val="en-GB"/>
        </w:rPr>
        <w:t>a single character between 1 and 5</w:t>
      </w:r>
    </w:p>
    <w:p w14:paraId="1DFEA2DF" w14:textId="77777777" w:rsidR="00EE5F04" w:rsidRDefault="00EE5F04" w:rsidP="00EC5E91">
      <w:pPr>
        <w:pStyle w:val="BodyText"/>
        <w:rPr>
          <w:lang w:val="en-GB"/>
        </w:rPr>
      </w:pPr>
    </w:p>
    <w:p w14:paraId="3F0360BE" w14:textId="4F281D4F" w:rsidR="00EE5F04" w:rsidRDefault="00EE5F04" w:rsidP="00EC5E91">
      <w:pPr>
        <w:pStyle w:val="BodyText"/>
        <w:rPr>
          <w:lang w:val="en-GB"/>
        </w:rPr>
      </w:pPr>
      <w:r>
        <w:rPr>
          <w:lang w:val="en-GB"/>
        </w:rPr>
        <w:t xml:space="preserve">4.7 </w:t>
      </w:r>
    </w:p>
    <w:p w14:paraId="4430A985" w14:textId="6459EB93" w:rsidR="00471D49" w:rsidRDefault="00471D49" w:rsidP="00EC5E91">
      <w:pPr>
        <w:pStyle w:val="BodyText"/>
        <w:rPr>
          <w:lang w:val="en-GB"/>
        </w:rPr>
      </w:pPr>
      <w:r>
        <w:rPr>
          <w:lang w:val="en-GB"/>
        </w:rPr>
        <w:t xml:space="preserve">The method </w:t>
      </w:r>
      <w:proofErr w:type="spellStart"/>
      <w:proofErr w:type="gramStart"/>
      <w:r>
        <w:rPr>
          <w:lang w:val="en-GB"/>
        </w:rPr>
        <w:t>text.matches</w:t>
      </w:r>
      <w:proofErr w:type="spellEnd"/>
      <w:proofErr w:type="gramEnd"/>
      <w:r>
        <w:rPr>
          <w:lang w:val="en-GB"/>
        </w:rPr>
        <w:t>(“</w:t>
      </w:r>
      <w:proofErr w:type="gramStart"/>
      <w:r>
        <w:rPr>
          <w:lang w:val="en-GB"/>
        </w:rPr>
        <w:t>Java(</w:t>
      </w:r>
      <w:proofErr w:type="gramEnd"/>
      <w:r>
        <w:rPr>
          <w:lang w:val="en-GB"/>
        </w:rPr>
        <w:t>Script)?</w:t>
      </w:r>
      <w:r w:rsidR="009663D4">
        <w:rPr>
          <w:lang w:val="en-GB"/>
        </w:rPr>
        <w:t xml:space="preserve">”) </w:t>
      </w:r>
      <w:r w:rsidR="009663D4" w:rsidRPr="009663D4">
        <w:rPr>
          <w:lang w:val="en-GB"/>
        </w:rPr>
        <w:sym w:font="Wingdings" w:char="F0E8"/>
      </w:r>
      <w:r w:rsidR="009663D4">
        <w:rPr>
          <w:lang w:val="en-GB"/>
        </w:rPr>
        <w:t xml:space="preserve"> </w:t>
      </w:r>
      <w:r w:rsidR="0004458C">
        <w:rPr>
          <w:lang w:val="en-GB"/>
        </w:rPr>
        <w:t>the text can match either Java or JavaScript</w:t>
      </w:r>
      <w:r w:rsidR="000E7CB7">
        <w:rPr>
          <w:lang w:val="en-GB"/>
        </w:rPr>
        <w:t xml:space="preserve">, Script is optional </w:t>
      </w:r>
      <w:r w:rsidR="000E7CB7" w:rsidRPr="000E7CB7">
        <w:rPr>
          <w:lang w:val="en-GB"/>
        </w:rPr>
        <w:sym w:font="Wingdings" w:char="F0E8"/>
      </w:r>
      <w:r w:rsidR="000E7CB7">
        <w:rPr>
          <w:lang w:val="en-GB"/>
        </w:rPr>
        <w:t xml:space="preserve"> so it is true in both cases</w:t>
      </w:r>
    </w:p>
    <w:p w14:paraId="2AAD91EB" w14:textId="0FC9ECD8" w:rsidR="000E7CB7" w:rsidRDefault="000E7CB7" w:rsidP="00EC5E91">
      <w:pPr>
        <w:pStyle w:val="BodyText"/>
        <w:rPr>
          <w:lang w:val="en-GB"/>
        </w:rPr>
      </w:pPr>
      <w:r>
        <w:rPr>
          <w:lang w:val="en-GB"/>
        </w:rPr>
        <w:t xml:space="preserve">The method </w:t>
      </w:r>
      <w:proofErr w:type="spellStart"/>
      <w:proofErr w:type="gramStart"/>
      <w:r w:rsidR="00203E32">
        <w:rPr>
          <w:lang w:val="en-GB"/>
        </w:rPr>
        <w:t>text.matches</w:t>
      </w:r>
      <w:proofErr w:type="spellEnd"/>
      <w:proofErr w:type="gramEnd"/>
      <w:r w:rsidR="00203E32">
        <w:rPr>
          <w:lang w:val="en-GB"/>
        </w:rPr>
        <w:t>(“</w:t>
      </w:r>
      <w:proofErr w:type="gramStart"/>
      <w:r w:rsidR="00203E32">
        <w:rPr>
          <w:lang w:val="en-GB"/>
        </w:rPr>
        <w:t>Java[</w:t>
      </w:r>
      <w:proofErr w:type="gramEnd"/>
      <w:r w:rsidR="00203E32">
        <w:rPr>
          <w:lang w:val="en-GB"/>
        </w:rPr>
        <w:t xml:space="preserve">Script]?”) </w:t>
      </w:r>
      <w:r w:rsidR="00203E32" w:rsidRPr="00203E32">
        <w:rPr>
          <w:lang w:val="en-GB"/>
        </w:rPr>
        <w:sym w:font="Wingdings" w:char="F0E8"/>
      </w:r>
      <w:r w:rsidR="00203E32">
        <w:rPr>
          <w:lang w:val="en-GB"/>
        </w:rPr>
        <w:t xml:space="preserve"> the text </w:t>
      </w:r>
      <w:r w:rsidR="00547B21">
        <w:rPr>
          <w:lang w:val="en-GB"/>
        </w:rPr>
        <w:t xml:space="preserve">after Java </w:t>
      </w:r>
      <w:r w:rsidR="000326D2">
        <w:rPr>
          <w:lang w:val="en-GB"/>
        </w:rPr>
        <w:t>is a single character among S-c-r-</w:t>
      </w:r>
      <w:proofErr w:type="spellStart"/>
      <w:r w:rsidR="000326D2">
        <w:rPr>
          <w:lang w:val="en-GB"/>
        </w:rPr>
        <w:t>i</w:t>
      </w:r>
      <w:proofErr w:type="spellEnd"/>
      <w:r w:rsidR="000326D2">
        <w:rPr>
          <w:lang w:val="en-GB"/>
        </w:rPr>
        <w:t>-p-t</w:t>
      </w:r>
      <w:r w:rsidR="00547B21">
        <w:rPr>
          <w:lang w:val="en-GB"/>
        </w:rPr>
        <w:t xml:space="preserve"> or none, so it will be</w:t>
      </w:r>
      <w:r w:rsidR="000B797A">
        <w:rPr>
          <w:lang w:val="en-GB"/>
        </w:rPr>
        <w:t xml:space="preserve"> either Java or </w:t>
      </w:r>
      <w:proofErr w:type="spellStart"/>
      <w:r w:rsidR="000B797A">
        <w:rPr>
          <w:lang w:val="en-GB"/>
        </w:rPr>
        <w:t>JavaS</w:t>
      </w:r>
      <w:proofErr w:type="spellEnd"/>
      <w:r w:rsidR="000B797A">
        <w:rPr>
          <w:lang w:val="en-GB"/>
        </w:rPr>
        <w:t xml:space="preserve">, Javac, Javar, </w:t>
      </w:r>
      <w:proofErr w:type="spellStart"/>
      <w:r w:rsidR="000B797A">
        <w:rPr>
          <w:lang w:val="en-GB"/>
        </w:rPr>
        <w:t>Javai</w:t>
      </w:r>
      <w:proofErr w:type="spellEnd"/>
      <w:r w:rsidR="000B797A">
        <w:rPr>
          <w:lang w:val="en-GB"/>
        </w:rPr>
        <w:t xml:space="preserve">, </w:t>
      </w:r>
      <w:proofErr w:type="spellStart"/>
      <w:r w:rsidR="000B797A">
        <w:rPr>
          <w:lang w:val="en-GB"/>
        </w:rPr>
        <w:t>Javap</w:t>
      </w:r>
      <w:proofErr w:type="spellEnd"/>
      <w:r w:rsidR="000B797A">
        <w:rPr>
          <w:lang w:val="en-GB"/>
        </w:rPr>
        <w:t xml:space="preserve">, or </w:t>
      </w:r>
      <w:proofErr w:type="spellStart"/>
      <w:r w:rsidR="000B797A">
        <w:rPr>
          <w:lang w:val="en-GB"/>
        </w:rPr>
        <w:t>Javat</w:t>
      </w:r>
      <w:proofErr w:type="spellEnd"/>
      <w:r w:rsidR="002213D8">
        <w:rPr>
          <w:lang w:val="en-GB"/>
        </w:rPr>
        <w:t xml:space="preserve">. Therefore, JavaScript is </w:t>
      </w:r>
      <w:proofErr w:type="gramStart"/>
      <w:r w:rsidR="002213D8">
        <w:rPr>
          <w:lang w:val="en-GB"/>
        </w:rPr>
        <w:t>a false</w:t>
      </w:r>
      <w:proofErr w:type="gramEnd"/>
    </w:p>
    <w:p w14:paraId="38554928" w14:textId="77777777" w:rsidR="002213D8" w:rsidRDefault="002213D8" w:rsidP="00EC5E91">
      <w:pPr>
        <w:pStyle w:val="BodyText"/>
        <w:rPr>
          <w:lang w:val="en-GB"/>
        </w:rPr>
      </w:pPr>
    </w:p>
    <w:p w14:paraId="62DC79D7" w14:textId="0A109093" w:rsidR="002213D8" w:rsidRDefault="002213D8" w:rsidP="00EC5E91">
      <w:pPr>
        <w:pStyle w:val="BodyText"/>
        <w:rPr>
          <w:lang w:val="en-GB"/>
        </w:rPr>
      </w:pPr>
      <w:r>
        <w:rPr>
          <w:lang w:val="en-GB"/>
        </w:rPr>
        <w:t xml:space="preserve">4.8 </w:t>
      </w:r>
      <w:r w:rsidR="00E00815">
        <w:rPr>
          <w:lang w:val="en-GB"/>
        </w:rPr>
        <w:t xml:space="preserve">In Java string literals, </w:t>
      </w:r>
      <w:r w:rsidR="00E526A3">
        <w:rPr>
          <w:lang w:val="en-GB"/>
        </w:rPr>
        <w:t>\? Is the regex “literal question mark”, but inside a Java string, \ must be escaped as \</w:t>
      </w:r>
      <w:r w:rsidR="00872DCA">
        <w:rPr>
          <w:lang w:val="en-GB"/>
        </w:rPr>
        <w:t xml:space="preserve">\. Therefore, \\? becomes </w:t>
      </w:r>
      <w:proofErr w:type="gramStart"/>
      <w:r w:rsidR="00872DCA">
        <w:rPr>
          <w:lang w:val="en-GB"/>
        </w:rPr>
        <w:t>\?,</w:t>
      </w:r>
      <w:proofErr w:type="gramEnd"/>
      <w:r w:rsidR="00872DCA">
        <w:rPr>
          <w:lang w:val="en-GB"/>
        </w:rPr>
        <w:t xml:space="preserve"> and \? becomes </w:t>
      </w:r>
      <w:r w:rsidR="00464FAE">
        <w:rPr>
          <w:lang w:val="en-GB"/>
        </w:rPr>
        <w:t>a question mark “?” the whole pattern matches</w:t>
      </w:r>
    </w:p>
    <w:p w14:paraId="30740301" w14:textId="4E728F8D" w:rsidR="00464FAE" w:rsidRDefault="00464FAE" w:rsidP="00EC5E91">
      <w:pPr>
        <w:pStyle w:val="BodyText"/>
        <w:rPr>
          <w:lang w:val="en-GB"/>
        </w:rPr>
      </w:pPr>
      <w:r>
        <w:rPr>
          <w:lang w:val="en-GB"/>
        </w:rPr>
        <w:t>- What?</w:t>
      </w:r>
    </w:p>
    <w:p w14:paraId="7A72FE7A" w14:textId="1FCBD3D4" w:rsidR="00464FAE" w:rsidRDefault="00464FAE" w:rsidP="00EC5E91">
      <w:pPr>
        <w:pStyle w:val="BodyText"/>
        <w:rPr>
          <w:lang w:val="en-GB"/>
        </w:rPr>
      </w:pPr>
      <w:r>
        <w:rPr>
          <w:lang w:val="en-GB"/>
        </w:rPr>
        <w:t>- Why?</w:t>
      </w:r>
    </w:p>
    <w:p w14:paraId="5D121A49" w14:textId="2EBA1E81" w:rsidR="00464FAE" w:rsidRDefault="00464FAE" w:rsidP="00EC5E91">
      <w:pPr>
        <w:pStyle w:val="BodyText"/>
        <w:rPr>
          <w:lang w:val="en-GB"/>
        </w:rPr>
      </w:pPr>
      <w:r>
        <w:rPr>
          <w:lang w:val="en-GB"/>
        </w:rPr>
        <w:t>- When?</w:t>
      </w:r>
    </w:p>
    <w:p w14:paraId="7608F25C" w14:textId="77777777" w:rsidR="00464FAE" w:rsidRPr="00EC5E91" w:rsidRDefault="00464FAE" w:rsidP="00EC5E91">
      <w:pPr>
        <w:pStyle w:val="BodyText"/>
        <w:rPr>
          <w:lang w:val="en-GB"/>
        </w:rPr>
      </w:pPr>
    </w:p>
    <w:sectPr w:rsidR="00464FAE" w:rsidRPr="00EC5E91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C7499" w14:textId="77777777" w:rsidR="00151FDF" w:rsidRDefault="00151FDF" w:rsidP="005B6516">
      <w:pPr>
        <w:spacing w:line="240" w:lineRule="auto"/>
      </w:pPr>
      <w:r>
        <w:separator/>
      </w:r>
    </w:p>
    <w:p w14:paraId="18F2160F" w14:textId="77777777" w:rsidR="00151FDF" w:rsidRDefault="00151FDF"/>
  </w:endnote>
  <w:endnote w:type="continuationSeparator" w:id="0">
    <w:p w14:paraId="62AA7C75" w14:textId="77777777" w:rsidR="00151FDF" w:rsidRDefault="00151FDF" w:rsidP="005B6516">
      <w:pPr>
        <w:spacing w:line="240" w:lineRule="auto"/>
      </w:pPr>
      <w:r>
        <w:continuationSeparator/>
      </w:r>
    </w:p>
    <w:p w14:paraId="41757815" w14:textId="77777777" w:rsidR="00151FDF" w:rsidRDefault="00151F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F50AD" w14:textId="77777777" w:rsidR="00151FDF" w:rsidRDefault="00151FDF" w:rsidP="005B6516">
      <w:pPr>
        <w:spacing w:line="240" w:lineRule="auto"/>
      </w:pPr>
      <w:r>
        <w:separator/>
      </w:r>
    </w:p>
    <w:p w14:paraId="3046FF4D" w14:textId="77777777" w:rsidR="00151FDF" w:rsidRDefault="00151FDF"/>
  </w:footnote>
  <w:footnote w:type="continuationSeparator" w:id="0">
    <w:p w14:paraId="205A1DAC" w14:textId="77777777" w:rsidR="00151FDF" w:rsidRDefault="00151FDF" w:rsidP="005B6516">
      <w:pPr>
        <w:spacing w:line="240" w:lineRule="auto"/>
      </w:pPr>
      <w:r>
        <w:continuationSeparator/>
      </w:r>
    </w:p>
    <w:p w14:paraId="3C3124D4" w14:textId="77777777" w:rsidR="00151FDF" w:rsidRDefault="00151F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6C0E740F" w:rsidR="009A0C12" w:rsidRPr="00963CA4" w:rsidRDefault="00151FDF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DoKNjA=="/>
            </w:sdtPr>
            <w:sdtEndPr/>
            <w:sdtContent>
              <w:r w:rsidR="00EC5E91" w:rsidRPr="00EC5E91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151FDF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DoKNjA=="/>
            </w:sdtPr>
            <w:sdtEndPr/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151FDF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DoKNjA=="/>
            </w:sdtPr>
            <w:sdtEndPr/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04360BCC" w:rsidR="00B109F7" w:rsidRDefault="00151FDF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5-03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492C6B">
                <w:rPr>
                  <w:rFonts w:cs="Arial"/>
                </w:rPr>
                <w:t>3.5.2026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603743E"/>
    <w:multiLevelType w:val="hybridMultilevel"/>
    <w:tmpl w:val="ECEC9792"/>
    <w:lvl w:ilvl="0" w:tplc="FEC46A8C">
      <w:start w:val="10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3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8" w15:restartNumberingAfterBreak="0">
    <w:nsid w:val="63921E74"/>
    <w:multiLevelType w:val="hybridMultilevel"/>
    <w:tmpl w:val="47B2CDD6"/>
    <w:lvl w:ilvl="0" w:tplc="EA427698">
      <w:start w:val="10"/>
      <w:numFmt w:val="bullet"/>
      <w:lvlText w:val="-"/>
      <w:lvlJc w:val="left"/>
      <w:pPr>
        <w:ind w:left="29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19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0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1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2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3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4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1"/>
  </w:num>
  <w:num w:numId="2" w16cid:durableId="1530529121">
    <w:abstractNumId w:val="16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5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3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4"/>
  </w:num>
  <w:num w:numId="17" w16cid:durableId="1920671290">
    <w:abstractNumId w:val="22"/>
  </w:num>
  <w:num w:numId="18" w16cid:durableId="1358963693">
    <w:abstractNumId w:val="12"/>
  </w:num>
  <w:num w:numId="19" w16cid:durableId="1175998423">
    <w:abstractNumId w:val="14"/>
  </w:num>
  <w:num w:numId="20" w16cid:durableId="1609972376">
    <w:abstractNumId w:val="20"/>
  </w:num>
  <w:num w:numId="21" w16cid:durableId="602153542">
    <w:abstractNumId w:val="17"/>
  </w:num>
  <w:num w:numId="22" w16cid:durableId="1573157065">
    <w:abstractNumId w:val="23"/>
  </w:num>
  <w:num w:numId="23" w16cid:durableId="1021736434">
    <w:abstractNumId w:val="19"/>
  </w:num>
  <w:num w:numId="24" w16cid:durableId="136261541">
    <w:abstractNumId w:val="10"/>
  </w:num>
  <w:num w:numId="25" w16cid:durableId="10841868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1A89"/>
    <w:rsid w:val="000155A0"/>
    <w:rsid w:val="0002268D"/>
    <w:rsid w:val="00031F0C"/>
    <w:rsid w:val="000326D2"/>
    <w:rsid w:val="0004458C"/>
    <w:rsid w:val="00045FD1"/>
    <w:rsid w:val="0004764B"/>
    <w:rsid w:val="00051F57"/>
    <w:rsid w:val="00060D1C"/>
    <w:rsid w:val="00091425"/>
    <w:rsid w:val="000947DB"/>
    <w:rsid w:val="000A3B86"/>
    <w:rsid w:val="000A47BD"/>
    <w:rsid w:val="000B12F1"/>
    <w:rsid w:val="000B797A"/>
    <w:rsid w:val="000C5C46"/>
    <w:rsid w:val="000C78AD"/>
    <w:rsid w:val="000E2663"/>
    <w:rsid w:val="000E7CB7"/>
    <w:rsid w:val="000F3B13"/>
    <w:rsid w:val="000F6929"/>
    <w:rsid w:val="00111E42"/>
    <w:rsid w:val="00112F6E"/>
    <w:rsid w:val="001205F1"/>
    <w:rsid w:val="0012352E"/>
    <w:rsid w:val="00135021"/>
    <w:rsid w:val="00151FDF"/>
    <w:rsid w:val="001631B4"/>
    <w:rsid w:val="00167780"/>
    <w:rsid w:val="00172D58"/>
    <w:rsid w:val="00181180"/>
    <w:rsid w:val="00184F4C"/>
    <w:rsid w:val="00187ADC"/>
    <w:rsid w:val="00193AFD"/>
    <w:rsid w:val="00193D36"/>
    <w:rsid w:val="001A1130"/>
    <w:rsid w:val="001A53B9"/>
    <w:rsid w:val="001A6951"/>
    <w:rsid w:val="001B44D7"/>
    <w:rsid w:val="001B7530"/>
    <w:rsid w:val="001C1B02"/>
    <w:rsid w:val="001D2C4F"/>
    <w:rsid w:val="001D50CB"/>
    <w:rsid w:val="001E49E8"/>
    <w:rsid w:val="001F0B72"/>
    <w:rsid w:val="00200A1C"/>
    <w:rsid w:val="00203E32"/>
    <w:rsid w:val="00220C4D"/>
    <w:rsid w:val="002213D8"/>
    <w:rsid w:val="002216E0"/>
    <w:rsid w:val="002410D5"/>
    <w:rsid w:val="0024159C"/>
    <w:rsid w:val="0026702C"/>
    <w:rsid w:val="002814FE"/>
    <w:rsid w:val="00285E54"/>
    <w:rsid w:val="0028698A"/>
    <w:rsid w:val="00290D75"/>
    <w:rsid w:val="002C2AB0"/>
    <w:rsid w:val="002C741F"/>
    <w:rsid w:val="002C7E75"/>
    <w:rsid w:val="002D2945"/>
    <w:rsid w:val="002E2CE3"/>
    <w:rsid w:val="002E555D"/>
    <w:rsid w:val="002F38B6"/>
    <w:rsid w:val="002F7AA9"/>
    <w:rsid w:val="00331534"/>
    <w:rsid w:val="00347CFC"/>
    <w:rsid w:val="003504E7"/>
    <w:rsid w:val="00366110"/>
    <w:rsid w:val="00366A4E"/>
    <w:rsid w:val="0038435E"/>
    <w:rsid w:val="00385B54"/>
    <w:rsid w:val="0039260D"/>
    <w:rsid w:val="003A191C"/>
    <w:rsid w:val="003A238C"/>
    <w:rsid w:val="003B7FF5"/>
    <w:rsid w:val="003C54B6"/>
    <w:rsid w:val="003D2D27"/>
    <w:rsid w:val="003F417D"/>
    <w:rsid w:val="003F4E8F"/>
    <w:rsid w:val="00402C40"/>
    <w:rsid w:val="00404B80"/>
    <w:rsid w:val="00420A6B"/>
    <w:rsid w:val="004544A2"/>
    <w:rsid w:val="00463F17"/>
    <w:rsid w:val="00464FAE"/>
    <w:rsid w:val="00471D49"/>
    <w:rsid w:val="00492C6B"/>
    <w:rsid w:val="0049582E"/>
    <w:rsid w:val="004A2FE5"/>
    <w:rsid w:val="004B7439"/>
    <w:rsid w:val="004C04BA"/>
    <w:rsid w:val="004D2D77"/>
    <w:rsid w:val="004D4946"/>
    <w:rsid w:val="004D5DFC"/>
    <w:rsid w:val="004D60A8"/>
    <w:rsid w:val="004F18FE"/>
    <w:rsid w:val="0050545C"/>
    <w:rsid w:val="00515758"/>
    <w:rsid w:val="00520E66"/>
    <w:rsid w:val="0052101C"/>
    <w:rsid w:val="005245A9"/>
    <w:rsid w:val="00545DA9"/>
    <w:rsid w:val="00547B21"/>
    <w:rsid w:val="00560C15"/>
    <w:rsid w:val="00562FB6"/>
    <w:rsid w:val="00571AC6"/>
    <w:rsid w:val="00574261"/>
    <w:rsid w:val="005771F7"/>
    <w:rsid w:val="00590093"/>
    <w:rsid w:val="0059534D"/>
    <w:rsid w:val="005A0A40"/>
    <w:rsid w:val="005A0F7A"/>
    <w:rsid w:val="005A3A4A"/>
    <w:rsid w:val="005A560D"/>
    <w:rsid w:val="005B0B08"/>
    <w:rsid w:val="005B6516"/>
    <w:rsid w:val="005F484F"/>
    <w:rsid w:val="005F5839"/>
    <w:rsid w:val="00615245"/>
    <w:rsid w:val="00627C6D"/>
    <w:rsid w:val="00633EEB"/>
    <w:rsid w:val="00635E66"/>
    <w:rsid w:val="00642A63"/>
    <w:rsid w:val="00647875"/>
    <w:rsid w:val="0067238B"/>
    <w:rsid w:val="00686A28"/>
    <w:rsid w:val="00696BAC"/>
    <w:rsid w:val="006D1A48"/>
    <w:rsid w:val="006D324E"/>
    <w:rsid w:val="006D3476"/>
    <w:rsid w:val="0070654B"/>
    <w:rsid w:val="00707677"/>
    <w:rsid w:val="007168A5"/>
    <w:rsid w:val="00720D9D"/>
    <w:rsid w:val="00731875"/>
    <w:rsid w:val="007372EA"/>
    <w:rsid w:val="00747FEF"/>
    <w:rsid w:val="00775599"/>
    <w:rsid w:val="007941C6"/>
    <w:rsid w:val="007A457C"/>
    <w:rsid w:val="007B0B60"/>
    <w:rsid w:val="007B7B13"/>
    <w:rsid w:val="007D02F3"/>
    <w:rsid w:val="007E57A0"/>
    <w:rsid w:val="007F16DA"/>
    <w:rsid w:val="008037AD"/>
    <w:rsid w:val="00804365"/>
    <w:rsid w:val="0081232D"/>
    <w:rsid w:val="008127D4"/>
    <w:rsid w:val="00825C67"/>
    <w:rsid w:val="008369B0"/>
    <w:rsid w:val="00856462"/>
    <w:rsid w:val="00856467"/>
    <w:rsid w:val="008645B9"/>
    <w:rsid w:val="008656EB"/>
    <w:rsid w:val="00872DCA"/>
    <w:rsid w:val="008953DF"/>
    <w:rsid w:val="008A62FF"/>
    <w:rsid w:val="008C59E9"/>
    <w:rsid w:val="008D4F08"/>
    <w:rsid w:val="00917031"/>
    <w:rsid w:val="0092562A"/>
    <w:rsid w:val="00932DAD"/>
    <w:rsid w:val="00936A47"/>
    <w:rsid w:val="009408E4"/>
    <w:rsid w:val="009430DE"/>
    <w:rsid w:val="00960715"/>
    <w:rsid w:val="00963CA4"/>
    <w:rsid w:val="009663D4"/>
    <w:rsid w:val="00967BA5"/>
    <w:rsid w:val="00983BE9"/>
    <w:rsid w:val="009854D0"/>
    <w:rsid w:val="009A0C12"/>
    <w:rsid w:val="009B5D25"/>
    <w:rsid w:val="009E335A"/>
    <w:rsid w:val="009E3532"/>
    <w:rsid w:val="00A00406"/>
    <w:rsid w:val="00A0176E"/>
    <w:rsid w:val="00A12E82"/>
    <w:rsid w:val="00A15FF2"/>
    <w:rsid w:val="00A17ED2"/>
    <w:rsid w:val="00A269D8"/>
    <w:rsid w:val="00A61004"/>
    <w:rsid w:val="00A67FC9"/>
    <w:rsid w:val="00A86597"/>
    <w:rsid w:val="00AA11C7"/>
    <w:rsid w:val="00AC61DB"/>
    <w:rsid w:val="00AD6811"/>
    <w:rsid w:val="00AF70E1"/>
    <w:rsid w:val="00B109F7"/>
    <w:rsid w:val="00B4344C"/>
    <w:rsid w:val="00B5496E"/>
    <w:rsid w:val="00B56381"/>
    <w:rsid w:val="00B73F79"/>
    <w:rsid w:val="00B75498"/>
    <w:rsid w:val="00B977CF"/>
    <w:rsid w:val="00BB6980"/>
    <w:rsid w:val="00BD3238"/>
    <w:rsid w:val="00BD3DE9"/>
    <w:rsid w:val="00BE1F25"/>
    <w:rsid w:val="00BE2574"/>
    <w:rsid w:val="00BF370B"/>
    <w:rsid w:val="00BF70AD"/>
    <w:rsid w:val="00C027C4"/>
    <w:rsid w:val="00C2018D"/>
    <w:rsid w:val="00C369D4"/>
    <w:rsid w:val="00C4579A"/>
    <w:rsid w:val="00C46722"/>
    <w:rsid w:val="00C71DA0"/>
    <w:rsid w:val="00C75374"/>
    <w:rsid w:val="00C96A47"/>
    <w:rsid w:val="00CA2E16"/>
    <w:rsid w:val="00CC34E5"/>
    <w:rsid w:val="00CC4650"/>
    <w:rsid w:val="00CD1C79"/>
    <w:rsid w:val="00CE3BB7"/>
    <w:rsid w:val="00CF1644"/>
    <w:rsid w:val="00CF2BAF"/>
    <w:rsid w:val="00CF5752"/>
    <w:rsid w:val="00CF5CBC"/>
    <w:rsid w:val="00D03442"/>
    <w:rsid w:val="00D07462"/>
    <w:rsid w:val="00D12A94"/>
    <w:rsid w:val="00D22666"/>
    <w:rsid w:val="00D31AD4"/>
    <w:rsid w:val="00D572E8"/>
    <w:rsid w:val="00D57560"/>
    <w:rsid w:val="00D83F56"/>
    <w:rsid w:val="00D856BA"/>
    <w:rsid w:val="00D96C0B"/>
    <w:rsid w:val="00D96DB8"/>
    <w:rsid w:val="00DB0F02"/>
    <w:rsid w:val="00DB4890"/>
    <w:rsid w:val="00DB72BF"/>
    <w:rsid w:val="00DC2C96"/>
    <w:rsid w:val="00DD2B47"/>
    <w:rsid w:val="00DE558C"/>
    <w:rsid w:val="00DE7F77"/>
    <w:rsid w:val="00DF2F1E"/>
    <w:rsid w:val="00DF3659"/>
    <w:rsid w:val="00DF4F1F"/>
    <w:rsid w:val="00DF7E6D"/>
    <w:rsid w:val="00E00815"/>
    <w:rsid w:val="00E010C0"/>
    <w:rsid w:val="00E13E3C"/>
    <w:rsid w:val="00E140E7"/>
    <w:rsid w:val="00E15947"/>
    <w:rsid w:val="00E36226"/>
    <w:rsid w:val="00E3738F"/>
    <w:rsid w:val="00E41293"/>
    <w:rsid w:val="00E47299"/>
    <w:rsid w:val="00E526A3"/>
    <w:rsid w:val="00E63590"/>
    <w:rsid w:val="00E7011C"/>
    <w:rsid w:val="00E7678D"/>
    <w:rsid w:val="00E93A0A"/>
    <w:rsid w:val="00E9459A"/>
    <w:rsid w:val="00E957C7"/>
    <w:rsid w:val="00E9703C"/>
    <w:rsid w:val="00EA2F54"/>
    <w:rsid w:val="00EA3BBC"/>
    <w:rsid w:val="00EA3CEC"/>
    <w:rsid w:val="00EB4220"/>
    <w:rsid w:val="00EB5BF2"/>
    <w:rsid w:val="00EC5E91"/>
    <w:rsid w:val="00ED5205"/>
    <w:rsid w:val="00EE050E"/>
    <w:rsid w:val="00EE5F04"/>
    <w:rsid w:val="00EE7E52"/>
    <w:rsid w:val="00EF0402"/>
    <w:rsid w:val="00EF18E6"/>
    <w:rsid w:val="00EF36E9"/>
    <w:rsid w:val="00EF6DB5"/>
    <w:rsid w:val="00F02A7B"/>
    <w:rsid w:val="00F7372F"/>
    <w:rsid w:val="00F74A67"/>
    <w:rsid w:val="00F76DB3"/>
    <w:rsid w:val="00F900F2"/>
    <w:rsid w:val="00F925A7"/>
    <w:rsid w:val="00FA5C0A"/>
    <w:rsid w:val="00FB3996"/>
    <w:rsid w:val="00FB4494"/>
    <w:rsid w:val="00FC0392"/>
    <w:rsid w:val="00FD71B6"/>
    <w:rsid w:val="00FE737E"/>
    <w:rsid w:val="00FF4281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335794"/>
    <w:rsid w:val="004477F0"/>
    <w:rsid w:val="005E07B0"/>
    <w:rsid w:val="007741D6"/>
    <w:rsid w:val="007E7871"/>
    <w:rsid w:val="00931188"/>
    <w:rsid w:val="00A852F6"/>
    <w:rsid w:val="00AE32A2"/>
    <w:rsid w:val="00C21F18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2026-05-03T00:00:00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w:rsidR="000D2B32" w:rsidRPr="00963CA4" w:rsidRDefault="000D2B32" w:rsidP="00515758"&gt;&lt;w:pPr&gt;&lt;w:rPr&gt;&lt;w:rFonts w:cs="Arial"/&gt;&lt;/w:rPr&gt;&lt;/w:pPr&gt;&lt;w:r w:rsidRPr="00EC5E91"&gt;&lt;w:rPr&gt;&lt;w:rFonts w:cs="Arial"/&gt;&lt;/w:rPr&gt;&lt;w:t&gt;Tuan Doan&lt;/w:t&gt;&lt;/w:r&gt;&lt;/w:p&gt;&lt;w:sectPr w:rsidR="006133D1"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Props1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D45E6F-54ED-40F5-920A-A600CBAE92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315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4</dc:title>
  <dc:subject/>
  <dc:creator>Tuan Doan</dc:creator>
  <cp:keywords/>
  <dc:description/>
  <cp:lastModifiedBy>Tuan Doan</cp:lastModifiedBy>
  <cp:revision>124</cp:revision>
  <dcterms:created xsi:type="dcterms:W3CDTF">2026-01-15T18:01:00Z</dcterms:created>
  <dcterms:modified xsi:type="dcterms:W3CDTF">2026-03-05T14:59:00Z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