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7517F4B0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wKUdww=="/>
              </w:sdtPr>
              <w:sdtContent>
                <w:r w:rsidR="00496938" w:rsidRPr="00496938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wKUdww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wKUdww=="/>
              </w:sdtPr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4796E95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492C6B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4A79AABB" w:rsidR="000A47BD" w:rsidRDefault="00560C15" w:rsidP="002216E0">
          <w:pPr>
            <w:pStyle w:val="Heading1"/>
            <w:rPr>
              <w:lang w:val="en-GB"/>
            </w:rPr>
          </w:pPr>
          <w:r w:rsidRPr="00EC5E91">
            <w:rPr>
              <w:lang w:val="en-GB"/>
            </w:rPr>
            <w:t xml:space="preserve">Written Assignment Week </w:t>
          </w:r>
          <w:r w:rsidR="00496938">
            <w:rPr>
              <w:lang w:val="en-GB"/>
            </w:rPr>
            <w:t>7</w:t>
          </w:r>
        </w:p>
      </w:sdtContent>
    </w:sdt>
    <w:p w14:paraId="7B89D1A3" w14:textId="47C1EF11" w:rsidR="00FA43A3" w:rsidRDefault="00496938" w:rsidP="00822ACE">
      <w:pPr>
        <w:pStyle w:val="BodyText"/>
        <w:rPr>
          <w:lang w:val="en-GB"/>
        </w:rPr>
      </w:pPr>
      <w:r>
        <w:rPr>
          <w:lang w:val="en-GB"/>
        </w:rPr>
        <w:t xml:space="preserve">7.1 </w:t>
      </w:r>
    </w:p>
    <w:p w14:paraId="0F4A5713" w14:textId="3BC2F619" w:rsidR="00DC6FD3" w:rsidRDefault="00DC6FD3" w:rsidP="00822ACE">
      <w:pPr>
        <w:pStyle w:val="BodyText"/>
        <w:rPr>
          <w:lang w:val="en-GB"/>
        </w:rPr>
      </w:pPr>
      <w:r>
        <w:rPr>
          <w:lang w:val="en-GB"/>
        </w:rPr>
        <w:t>- interface</w:t>
      </w:r>
    </w:p>
    <w:p w14:paraId="49900EE7" w14:textId="282E19E3" w:rsidR="00DC6FD3" w:rsidRDefault="00DC6FD3" w:rsidP="00822ACE">
      <w:pPr>
        <w:pStyle w:val="BodyText"/>
        <w:rPr>
          <w:lang w:val="en-GB"/>
        </w:rPr>
      </w:pPr>
      <w:r>
        <w:rPr>
          <w:lang w:val="en-GB"/>
        </w:rPr>
        <w:t>- the basic idea</w:t>
      </w:r>
    </w:p>
    <w:p w14:paraId="27C8D667" w14:textId="77777777" w:rsidR="00DC6FD3" w:rsidRDefault="00DC6FD3" w:rsidP="00822ACE">
      <w:pPr>
        <w:pStyle w:val="BodyText"/>
        <w:rPr>
          <w:lang w:val="en-GB"/>
        </w:rPr>
      </w:pPr>
    </w:p>
    <w:p w14:paraId="521DF4F4" w14:textId="48921BAF" w:rsidR="00DC6FD3" w:rsidRDefault="00DC6FD3" w:rsidP="00822ACE">
      <w:pPr>
        <w:pStyle w:val="BodyText"/>
        <w:rPr>
          <w:lang w:val="en-GB"/>
        </w:rPr>
      </w:pPr>
      <w:r>
        <w:rPr>
          <w:lang w:val="en-GB"/>
        </w:rPr>
        <w:t xml:space="preserve">7.2 the </w:t>
      </w:r>
      <w:r w:rsidR="00492242">
        <w:rPr>
          <w:lang w:val="en-GB"/>
        </w:rPr>
        <w:t xml:space="preserve">object Singer </w:t>
      </w:r>
      <w:r w:rsidR="006B740E">
        <w:rPr>
          <w:lang w:val="en-GB"/>
        </w:rPr>
        <w:t>doesn’t</w:t>
      </w:r>
      <w:r w:rsidR="00492242">
        <w:rPr>
          <w:lang w:val="en-GB"/>
        </w:rPr>
        <w:t xml:space="preserve"> </w:t>
      </w:r>
      <w:proofErr w:type="gramStart"/>
      <w:r w:rsidR="006B740E">
        <w:rPr>
          <w:lang w:val="en-GB"/>
        </w:rPr>
        <w:t>play(</w:t>
      </w:r>
      <w:proofErr w:type="gramEnd"/>
      <w:r w:rsidR="006B740E">
        <w:rPr>
          <w:lang w:val="en-GB"/>
        </w:rPr>
        <w:t xml:space="preserve">) method, but the Guitarist has </w:t>
      </w:r>
      <w:r w:rsidR="008B0BDB">
        <w:rPr>
          <w:lang w:val="en-GB"/>
        </w:rPr>
        <w:t xml:space="preserve">both </w:t>
      </w:r>
      <w:proofErr w:type="gramStart"/>
      <w:r w:rsidR="008B0BDB">
        <w:rPr>
          <w:lang w:val="en-GB"/>
        </w:rPr>
        <w:t>sing(</w:t>
      </w:r>
      <w:proofErr w:type="gramEnd"/>
      <w:r w:rsidR="008B0BDB">
        <w:rPr>
          <w:lang w:val="en-GB"/>
        </w:rPr>
        <w:t xml:space="preserve">) and </w:t>
      </w:r>
      <w:proofErr w:type="gramStart"/>
      <w:r w:rsidR="008B0BDB">
        <w:rPr>
          <w:lang w:val="en-GB"/>
        </w:rPr>
        <w:t>play(</w:t>
      </w:r>
      <w:proofErr w:type="gramEnd"/>
      <w:r w:rsidR="008B0BDB">
        <w:rPr>
          <w:lang w:val="en-GB"/>
        </w:rPr>
        <w:t xml:space="preserve">). Therefore, </w:t>
      </w:r>
      <w:proofErr w:type="spellStart"/>
      <w:proofErr w:type="gramStart"/>
      <w:r w:rsidR="008B0BDB">
        <w:rPr>
          <w:lang w:val="en-GB"/>
        </w:rPr>
        <w:t>mo.play</w:t>
      </w:r>
      <w:proofErr w:type="spellEnd"/>
      <w:proofErr w:type="gramEnd"/>
      <w:r w:rsidR="008B0BDB">
        <w:rPr>
          <w:lang w:val="en-GB"/>
        </w:rPr>
        <w:t>() is wrong</w:t>
      </w:r>
    </w:p>
    <w:p w14:paraId="43F1C0BB" w14:textId="77777777" w:rsidR="008B0BDB" w:rsidRDefault="008B0BDB" w:rsidP="00822ACE">
      <w:pPr>
        <w:pStyle w:val="BodyText"/>
        <w:rPr>
          <w:lang w:val="en-GB"/>
        </w:rPr>
      </w:pPr>
    </w:p>
    <w:p w14:paraId="1C9F0CC3" w14:textId="1E2BB61B" w:rsidR="008B0BDB" w:rsidRDefault="008B0BDB" w:rsidP="00822ACE">
      <w:pPr>
        <w:pStyle w:val="BodyText"/>
        <w:rPr>
          <w:lang w:val="en-GB"/>
        </w:rPr>
      </w:pPr>
      <w:r>
        <w:rPr>
          <w:lang w:val="en-GB"/>
        </w:rPr>
        <w:t xml:space="preserve">7.3 </w:t>
      </w:r>
    </w:p>
    <w:p w14:paraId="5F32274D" w14:textId="72162FE6" w:rsidR="00B21081" w:rsidRDefault="00D0042F" w:rsidP="00822ACE">
      <w:pPr>
        <w:pStyle w:val="BodyText"/>
        <w:rPr>
          <w:lang w:val="en-GB"/>
        </w:rPr>
      </w:pPr>
      <w:proofErr w:type="gramStart"/>
      <w:r>
        <w:rPr>
          <w:lang w:val="en-GB"/>
        </w:rPr>
        <w:t>- .filter</w:t>
      </w:r>
      <w:proofErr w:type="gramEnd"/>
      <w:r>
        <w:rPr>
          <w:lang w:val="en-GB"/>
        </w:rPr>
        <w:t xml:space="preserve"> (x -&gt; x &gt;</w:t>
      </w:r>
      <w:r w:rsidR="00BC1A39">
        <w:rPr>
          <w:lang w:val="en-GB"/>
        </w:rPr>
        <w:t xml:space="preserve"> </w:t>
      </w:r>
      <w:r>
        <w:rPr>
          <w:lang w:val="en-GB"/>
        </w:rPr>
        <w:t xml:space="preserve">0) </w:t>
      </w:r>
      <w:r w:rsidRPr="00D0042F">
        <w:rPr>
          <w:lang w:val="en-GB"/>
        </w:rPr>
        <w:sym w:font="Wingdings" w:char="F0E8"/>
      </w:r>
      <w:r>
        <w:rPr>
          <w:lang w:val="en-GB"/>
        </w:rPr>
        <w:t xml:space="preserve"> filter </w:t>
      </w:r>
      <w:r w:rsidR="00BC1A39">
        <w:rPr>
          <w:lang w:val="en-GB"/>
        </w:rPr>
        <w:t>positive numbers,</w:t>
      </w:r>
    </w:p>
    <w:p w14:paraId="0CF93D2D" w14:textId="2C398A97" w:rsidR="00BC1A39" w:rsidRDefault="00BC1A39" w:rsidP="00822ACE">
      <w:pPr>
        <w:pStyle w:val="BodyText"/>
        <w:rPr>
          <w:lang w:val="en-GB"/>
        </w:rPr>
      </w:pPr>
      <w:proofErr w:type="gramStart"/>
      <w:r>
        <w:rPr>
          <w:lang w:val="en-GB"/>
        </w:rPr>
        <w:t>- .distinct</w:t>
      </w:r>
      <w:proofErr w:type="gramEnd"/>
      <w:r>
        <w:rPr>
          <w:lang w:val="en-GB"/>
        </w:rPr>
        <w:t xml:space="preserve">() </w:t>
      </w:r>
      <w:r w:rsidRPr="00BC1A39">
        <w:rPr>
          <w:lang w:val="en-GB"/>
        </w:rPr>
        <w:sym w:font="Wingdings" w:char="F0E8"/>
      </w:r>
      <w:r>
        <w:rPr>
          <w:lang w:val="en-GB"/>
        </w:rPr>
        <w:t xml:space="preserve"> remove duplicates</w:t>
      </w:r>
    </w:p>
    <w:p w14:paraId="61ACB312" w14:textId="2E3A603C" w:rsidR="00BC1A39" w:rsidRDefault="00BC1A39" w:rsidP="00822ACE">
      <w:pPr>
        <w:pStyle w:val="BodyText"/>
        <w:rPr>
          <w:lang w:val="en-GB"/>
        </w:rPr>
      </w:pPr>
      <w:proofErr w:type="gramStart"/>
      <w:r>
        <w:rPr>
          <w:lang w:val="en-GB"/>
        </w:rPr>
        <w:t>- .</w:t>
      </w:r>
      <w:proofErr w:type="spellStart"/>
      <w:r>
        <w:rPr>
          <w:lang w:val="en-GB"/>
        </w:rPr>
        <w:t>forEach</w:t>
      </w:r>
      <w:proofErr w:type="spellEnd"/>
      <w:proofErr w:type="gramEnd"/>
      <w:r>
        <w:rPr>
          <w:lang w:val="en-GB"/>
        </w:rPr>
        <w:t xml:space="preserve">(x -&gt; </w:t>
      </w: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(x)); </w:t>
      </w:r>
      <w:r w:rsidRPr="00BC1A39">
        <w:rPr>
          <w:lang w:val="en-GB"/>
        </w:rPr>
        <w:sym w:font="Wingdings" w:char="F0E8"/>
      </w:r>
      <w:r>
        <w:rPr>
          <w:lang w:val="en-GB"/>
        </w:rPr>
        <w:t xml:space="preserve"> print out in order</w:t>
      </w:r>
    </w:p>
    <w:p w14:paraId="3B929D64" w14:textId="77777777" w:rsidR="005C123E" w:rsidRDefault="005C123E" w:rsidP="00822ACE">
      <w:pPr>
        <w:pStyle w:val="BodyText"/>
        <w:rPr>
          <w:lang w:val="en-GB"/>
        </w:rPr>
      </w:pPr>
    </w:p>
    <w:p w14:paraId="3C7BCBFC" w14:textId="664E4B83" w:rsidR="005C123E" w:rsidRDefault="005C123E" w:rsidP="00822ACE">
      <w:pPr>
        <w:pStyle w:val="BodyText"/>
        <w:rPr>
          <w:lang w:val="en-GB"/>
        </w:rPr>
      </w:pPr>
      <w:r>
        <w:rPr>
          <w:lang w:val="en-GB"/>
        </w:rPr>
        <w:t xml:space="preserve">7.4 </w:t>
      </w:r>
      <w:r w:rsidR="00455CD3">
        <w:rPr>
          <w:lang w:val="en-GB"/>
        </w:rPr>
        <w:t xml:space="preserve">How insertion </w:t>
      </w:r>
      <w:r w:rsidR="0001597C">
        <w:rPr>
          <w:lang w:val="en-GB"/>
        </w:rPr>
        <w:t>sort works</w:t>
      </w:r>
    </w:p>
    <w:p w14:paraId="5E8AF98E" w14:textId="014458EE" w:rsidR="0001597C" w:rsidRDefault="0001597C" w:rsidP="00822ACE">
      <w:pPr>
        <w:pStyle w:val="BodyText"/>
        <w:rPr>
          <w:lang w:val="en-GB"/>
        </w:rPr>
      </w:pPr>
      <w:r>
        <w:rPr>
          <w:lang w:val="en-GB"/>
        </w:rPr>
        <w:t xml:space="preserve">The algorithm builds a sorted portion of the array from left to right. </w:t>
      </w:r>
      <w:r w:rsidR="00DE7BF5">
        <w:rPr>
          <w:lang w:val="en-GB"/>
        </w:rPr>
        <w:t>Here is at each step:</w:t>
      </w:r>
    </w:p>
    <w:p w14:paraId="45E9A195" w14:textId="7AE6772C" w:rsidR="00DE7BF5" w:rsidRDefault="00DE7BF5" w:rsidP="00DE7BF5">
      <w:pPr>
        <w:pStyle w:val="BodyText"/>
        <w:numPr>
          <w:ilvl w:val="0"/>
          <w:numId w:val="27"/>
        </w:numPr>
        <w:rPr>
          <w:lang w:val="en-GB"/>
        </w:rPr>
      </w:pPr>
      <w:r>
        <w:rPr>
          <w:lang w:val="en-GB"/>
        </w:rPr>
        <w:t>Take the next element (key),</w:t>
      </w:r>
    </w:p>
    <w:p w14:paraId="4457AF3A" w14:textId="5E40DB3C" w:rsidR="00DE7BF5" w:rsidRDefault="00DE7BF5" w:rsidP="00DE7BF5">
      <w:pPr>
        <w:pStyle w:val="BodyText"/>
        <w:numPr>
          <w:ilvl w:val="0"/>
          <w:numId w:val="27"/>
        </w:numPr>
        <w:rPr>
          <w:lang w:val="en-GB"/>
        </w:rPr>
      </w:pPr>
      <w:r>
        <w:rPr>
          <w:lang w:val="en-GB"/>
        </w:rPr>
        <w:t>Compare it with the elements to its left,</w:t>
      </w:r>
    </w:p>
    <w:p w14:paraId="6A132AAF" w14:textId="148C4A99" w:rsidR="00DE7BF5" w:rsidRDefault="00DE7BF5" w:rsidP="00DE7BF5">
      <w:pPr>
        <w:pStyle w:val="BodyText"/>
        <w:numPr>
          <w:ilvl w:val="0"/>
          <w:numId w:val="27"/>
        </w:numPr>
        <w:rPr>
          <w:lang w:val="en-GB"/>
        </w:rPr>
      </w:pPr>
      <w:r>
        <w:rPr>
          <w:lang w:val="en-GB"/>
        </w:rPr>
        <w:t>Shift larger elements to the right,</w:t>
      </w:r>
    </w:p>
    <w:p w14:paraId="2E0A4CF7" w14:textId="03659856" w:rsidR="00DE7BF5" w:rsidRDefault="00DE7BF5" w:rsidP="00DE7BF5">
      <w:pPr>
        <w:pStyle w:val="BodyText"/>
        <w:numPr>
          <w:ilvl w:val="0"/>
          <w:numId w:val="27"/>
        </w:numPr>
        <w:rPr>
          <w:lang w:val="en-GB"/>
        </w:rPr>
      </w:pPr>
      <w:r>
        <w:rPr>
          <w:lang w:val="en-GB"/>
        </w:rPr>
        <w:t>Insert the key</w:t>
      </w:r>
      <w:r w:rsidR="00327C3A">
        <w:rPr>
          <w:lang w:val="en-GB"/>
        </w:rPr>
        <w:t xml:space="preserve"> into the correct position</w:t>
      </w:r>
    </w:p>
    <w:p w14:paraId="50DFDB1B" w14:textId="63DCB2E0" w:rsidR="00327C3A" w:rsidRDefault="001C2E0E" w:rsidP="00327C3A">
      <w:pPr>
        <w:pStyle w:val="BodyText"/>
        <w:rPr>
          <w:lang w:val="en-GB"/>
        </w:rPr>
      </w:pPr>
      <w:r w:rsidRPr="001C2E0E">
        <w:rPr>
          <w:lang w:val="en-GB"/>
        </w:rPr>
        <w:sym w:font="Wingdings" w:char="F0E8"/>
      </w:r>
      <w:r>
        <w:rPr>
          <w:lang w:val="en-GB"/>
        </w:rPr>
        <w:t xml:space="preserve"> </w:t>
      </w:r>
      <w:r w:rsidR="00BB507D">
        <w:rPr>
          <w:lang w:val="en-GB"/>
        </w:rPr>
        <w:t>processes:</w:t>
      </w:r>
    </w:p>
    <w:p w14:paraId="5C4ADC00" w14:textId="6A511C83" w:rsidR="001C2E0E" w:rsidRDefault="001C2E0E" w:rsidP="00BB507D">
      <w:pPr>
        <w:pStyle w:val="BodyText"/>
        <w:numPr>
          <w:ilvl w:val="0"/>
          <w:numId w:val="28"/>
        </w:numPr>
        <w:rPr>
          <w:lang w:val="en-GB"/>
        </w:rPr>
      </w:pPr>
      <w:r>
        <w:rPr>
          <w:lang w:val="en-GB"/>
        </w:rPr>
        <w:t>Initial array: 6, 8, 1, 4</w:t>
      </w:r>
    </w:p>
    <w:p w14:paraId="08924C9C" w14:textId="2FA0B5FE" w:rsidR="001C2E0E" w:rsidRDefault="001C2E0E" w:rsidP="00BB507D">
      <w:pPr>
        <w:pStyle w:val="BodyText"/>
        <w:numPr>
          <w:ilvl w:val="0"/>
          <w:numId w:val="28"/>
        </w:numPr>
        <w:rPr>
          <w:lang w:val="en-GB"/>
        </w:rPr>
      </w:pPr>
      <w:r>
        <w:rPr>
          <w:lang w:val="en-GB"/>
        </w:rPr>
        <w:t>Iteration 1 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1): 6, 8, 1, 4 (8 stays)</w:t>
      </w:r>
    </w:p>
    <w:p w14:paraId="20521243" w14:textId="193A0F61" w:rsidR="001C2E0E" w:rsidRDefault="001C2E0E" w:rsidP="00BB507D">
      <w:pPr>
        <w:pStyle w:val="BodyText"/>
        <w:numPr>
          <w:ilvl w:val="0"/>
          <w:numId w:val="28"/>
        </w:numPr>
        <w:rPr>
          <w:lang w:val="en-GB"/>
        </w:rPr>
      </w:pPr>
      <w:r>
        <w:rPr>
          <w:lang w:val="en-GB"/>
        </w:rPr>
        <w:t>Iteration 2 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2): </w:t>
      </w:r>
      <w:r w:rsidR="00984338">
        <w:rPr>
          <w:lang w:val="en-GB"/>
        </w:rPr>
        <w:t>insert 1 -&gt; 1, 6, 8, 4</w:t>
      </w:r>
    </w:p>
    <w:p w14:paraId="5E77F04D" w14:textId="11812C01" w:rsidR="00984338" w:rsidRDefault="00984338" w:rsidP="00BB507D">
      <w:pPr>
        <w:pStyle w:val="BodyText"/>
        <w:numPr>
          <w:ilvl w:val="0"/>
          <w:numId w:val="28"/>
        </w:numPr>
        <w:rPr>
          <w:lang w:val="en-GB"/>
        </w:rPr>
      </w:pPr>
      <w:r>
        <w:rPr>
          <w:lang w:val="en-GB"/>
        </w:rPr>
        <w:t>Iteration 3 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3): insert 4 -&gt; 1, 4, 6, 8</w:t>
      </w:r>
    </w:p>
    <w:p w14:paraId="6A3111E1" w14:textId="77777777" w:rsidR="00BB507D" w:rsidRDefault="00BB507D" w:rsidP="00327C3A">
      <w:pPr>
        <w:pStyle w:val="BodyText"/>
        <w:rPr>
          <w:lang w:val="en-GB"/>
        </w:rPr>
      </w:pPr>
    </w:p>
    <w:p w14:paraId="32868D50" w14:textId="1FF9CE8B" w:rsidR="00BB507D" w:rsidRDefault="00BB507D" w:rsidP="00327C3A">
      <w:pPr>
        <w:pStyle w:val="BodyText"/>
        <w:rPr>
          <w:lang w:val="en-GB"/>
        </w:rPr>
      </w:pPr>
      <w:r>
        <w:rPr>
          <w:lang w:val="en-GB"/>
        </w:rPr>
        <w:t xml:space="preserve">7.5 </w:t>
      </w:r>
      <w:r w:rsidR="00EA083A">
        <w:rPr>
          <w:lang w:val="en-GB"/>
        </w:rPr>
        <w:t>full descending insertion sort:</w:t>
      </w:r>
    </w:p>
    <w:p w14:paraId="0B520A13" w14:textId="77777777" w:rsidR="00B60560" w:rsidRDefault="00B60560" w:rsidP="00327C3A">
      <w:pPr>
        <w:pStyle w:val="BodyText"/>
        <w:rPr>
          <w:lang w:val="en-GB"/>
        </w:rPr>
      </w:pPr>
    </w:p>
    <w:p w14:paraId="2D0CEF53" w14:textId="2EE7BD33" w:rsidR="00EA083A" w:rsidRDefault="00EA083A" w:rsidP="00327C3A">
      <w:pPr>
        <w:pStyle w:val="BodyText"/>
        <w:rPr>
          <w:lang w:val="en-GB"/>
        </w:rPr>
      </w:pPr>
      <w:r>
        <w:rPr>
          <w:lang w:val="en-GB"/>
        </w:rPr>
        <w:lastRenderedPageBreak/>
        <w:t xml:space="preserve">for (int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1;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 </w:t>
      </w:r>
      <w:proofErr w:type="spellStart"/>
      <w:r w:rsidR="009F27C6">
        <w:rPr>
          <w:lang w:val="en-GB"/>
        </w:rPr>
        <w:t>my</w:t>
      </w:r>
      <w:r w:rsidR="0061149F">
        <w:rPr>
          <w:lang w:val="en-GB"/>
        </w:rPr>
        <w:t>A</w:t>
      </w:r>
      <w:r>
        <w:rPr>
          <w:lang w:val="en-GB"/>
        </w:rPr>
        <w:t>rray.length</w:t>
      </w:r>
      <w:proofErr w:type="spellEnd"/>
      <w:r>
        <w:rPr>
          <w:lang w:val="en-GB"/>
        </w:rPr>
        <w:t>;</w:t>
      </w:r>
      <w:r w:rsidR="009F27C6">
        <w:rPr>
          <w:lang w:val="en-GB"/>
        </w:rPr>
        <w:t xml:space="preserve"> </w:t>
      </w:r>
      <w:proofErr w:type="spellStart"/>
      <w:r w:rsidR="009F27C6">
        <w:rPr>
          <w:lang w:val="en-GB"/>
        </w:rPr>
        <w:t>i</w:t>
      </w:r>
      <w:proofErr w:type="spellEnd"/>
      <w:r w:rsidR="009F27C6">
        <w:rPr>
          <w:lang w:val="en-GB"/>
        </w:rPr>
        <w:t>++) {</w:t>
      </w:r>
    </w:p>
    <w:p w14:paraId="03243BF9" w14:textId="01A4AC05" w:rsidR="009F27C6" w:rsidRDefault="009F27C6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 xml:space="preserve">int key = </w:t>
      </w:r>
      <w:proofErr w:type="spellStart"/>
      <w:r>
        <w:rPr>
          <w:lang w:val="en-GB"/>
        </w:rPr>
        <w:t>myArray</w:t>
      </w:r>
      <w:proofErr w:type="spellEnd"/>
      <w:r w:rsidR="0061149F">
        <w:rPr>
          <w:lang w:val="en-GB"/>
        </w:rPr>
        <w:t>[</w:t>
      </w:r>
      <w:proofErr w:type="spellStart"/>
      <w:r w:rsidR="0061149F">
        <w:rPr>
          <w:lang w:val="en-GB"/>
        </w:rPr>
        <w:t>i</w:t>
      </w:r>
      <w:proofErr w:type="spellEnd"/>
      <w:proofErr w:type="gramStart"/>
      <w:r w:rsidR="0061149F">
        <w:rPr>
          <w:lang w:val="en-GB"/>
        </w:rPr>
        <w:t>];</w:t>
      </w:r>
      <w:proofErr w:type="gramEnd"/>
    </w:p>
    <w:p w14:paraId="609582A5" w14:textId="54E18F61" w:rsidR="0061149F" w:rsidRDefault="00B60560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 xml:space="preserve">int j =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– </w:t>
      </w:r>
      <w:proofErr w:type="gramStart"/>
      <w:r>
        <w:rPr>
          <w:lang w:val="en-GB"/>
        </w:rPr>
        <w:t>1;</w:t>
      </w:r>
      <w:proofErr w:type="gramEnd"/>
    </w:p>
    <w:p w14:paraId="43B81E48" w14:textId="0558CE44" w:rsidR="00A57DAB" w:rsidRDefault="00A57DAB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 xml:space="preserve">while (j &gt;= 0 &amp;&amp; </w:t>
      </w:r>
      <w:proofErr w:type="spellStart"/>
      <w:r>
        <w:rPr>
          <w:lang w:val="en-GB"/>
        </w:rPr>
        <w:t>myArray</w:t>
      </w:r>
      <w:proofErr w:type="spellEnd"/>
      <w:r>
        <w:rPr>
          <w:lang w:val="en-GB"/>
        </w:rPr>
        <w:t>[j]</w:t>
      </w:r>
      <w:r w:rsidR="007D0930">
        <w:rPr>
          <w:lang w:val="en-GB"/>
        </w:rPr>
        <w:t xml:space="preserve"> &lt; key) {</w:t>
      </w:r>
    </w:p>
    <w:p w14:paraId="4AC1E2C4" w14:textId="14DC1381" w:rsidR="007D0930" w:rsidRDefault="007D0930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myArray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 xml:space="preserve">j + 1] = </w:t>
      </w:r>
      <w:proofErr w:type="spellStart"/>
      <w:r>
        <w:rPr>
          <w:lang w:val="en-GB"/>
        </w:rPr>
        <w:t>myArray</w:t>
      </w:r>
      <w:proofErr w:type="spellEnd"/>
      <w:r>
        <w:rPr>
          <w:lang w:val="en-GB"/>
        </w:rPr>
        <w:t>[j</w:t>
      </w:r>
      <w:proofErr w:type="gramStart"/>
      <w:r>
        <w:rPr>
          <w:lang w:val="en-GB"/>
        </w:rPr>
        <w:t>];</w:t>
      </w:r>
      <w:proofErr w:type="gramEnd"/>
    </w:p>
    <w:p w14:paraId="3F00CB4E" w14:textId="1D4991BB" w:rsidR="007D0930" w:rsidRDefault="007D0930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ab/>
        <w:t>j-</w:t>
      </w:r>
      <w:proofErr w:type="gramStart"/>
      <w:r>
        <w:rPr>
          <w:lang w:val="en-GB"/>
        </w:rPr>
        <w:t>-;</w:t>
      </w:r>
      <w:proofErr w:type="gramEnd"/>
    </w:p>
    <w:p w14:paraId="047AE14F" w14:textId="792245E6" w:rsidR="007D0930" w:rsidRDefault="007D0930" w:rsidP="00B60560">
      <w:pPr>
        <w:pStyle w:val="BodyText"/>
        <w:ind w:firstLine="1304"/>
        <w:rPr>
          <w:lang w:val="en-GB"/>
        </w:rPr>
      </w:pPr>
      <w:r>
        <w:rPr>
          <w:lang w:val="en-GB"/>
        </w:rPr>
        <w:t>}</w:t>
      </w:r>
    </w:p>
    <w:p w14:paraId="6930A023" w14:textId="7A9A10EC" w:rsidR="007D0930" w:rsidRDefault="00745500" w:rsidP="007D0930">
      <w:pPr>
        <w:pStyle w:val="BodyText"/>
        <w:rPr>
          <w:lang w:val="en-GB"/>
        </w:rPr>
      </w:pP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myArray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 xml:space="preserve">j + 1] = </w:t>
      </w:r>
      <w:proofErr w:type="gramStart"/>
      <w:r>
        <w:rPr>
          <w:lang w:val="en-GB"/>
        </w:rPr>
        <w:t>key;</w:t>
      </w:r>
      <w:proofErr w:type="gramEnd"/>
    </w:p>
    <w:p w14:paraId="17D8FEA6" w14:textId="7AADDA74" w:rsidR="00745500" w:rsidRDefault="00745500" w:rsidP="007D0930">
      <w:pPr>
        <w:pStyle w:val="BodyText"/>
        <w:rPr>
          <w:lang w:val="en-GB"/>
        </w:rPr>
      </w:pPr>
      <w:r>
        <w:rPr>
          <w:lang w:val="en-GB"/>
        </w:rPr>
        <w:t>}</w:t>
      </w:r>
    </w:p>
    <w:p w14:paraId="6097D7FD" w14:textId="77777777" w:rsidR="00B60560" w:rsidRDefault="00B60560" w:rsidP="00327C3A">
      <w:pPr>
        <w:pStyle w:val="BodyText"/>
        <w:rPr>
          <w:lang w:val="en-GB"/>
        </w:rPr>
      </w:pPr>
    </w:p>
    <w:p w14:paraId="626A9BCC" w14:textId="77777777" w:rsidR="00B60560" w:rsidRPr="00DE7BF5" w:rsidRDefault="00B60560" w:rsidP="00327C3A">
      <w:pPr>
        <w:pStyle w:val="BodyText"/>
        <w:rPr>
          <w:lang w:val="en-GB"/>
        </w:rPr>
      </w:pPr>
    </w:p>
    <w:sectPr w:rsidR="00B60560" w:rsidRPr="00DE7BF5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A495" w14:textId="77777777" w:rsidR="00BD1EC1" w:rsidRDefault="00BD1EC1" w:rsidP="005B6516">
      <w:pPr>
        <w:spacing w:line="240" w:lineRule="auto"/>
      </w:pPr>
      <w:r>
        <w:separator/>
      </w:r>
    </w:p>
    <w:p w14:paraId="0BD7C891" w14:textId="77777777" w:rsidR="00BD1EC1" w:rsidRDefault="00BD1EC1"/>
  </w:endnote>
  <w:endnote w:type="continuationSeparator" w:id="0">
    <w:p w14:paraId="6664232F" w14:textId="77777777" w:rsidR="00BD1EC1" w:rsidRDefault="00BD1EC1" w:rsidP="005B6516">
      <w:pPr>
        <w:spacing w:line="240" w:lineRule="auto"/>
      </w:pPr>
      <w:r>
        <w:continuationSeparator/>
      </w:r>
    </w:p>
    <w:p w14:paraId="2AA6A08F" w14:textId="77777777" w:rsidR="00BD1EC1" w:rsidRDefault="00BD1E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CB4D" w14:textId="77777777" w:rsidR="00BD1EC1" w:rsidRDefault="00BD1EC1" w:rsidP="005B6516">
      <w:pPr>
        <w:spacing w:line="240" w:lineRule="auto"/>
      </w:pPr>
      <w:r>
        <w:separator/>
      </w:r>
    </w:p>
    <w:p w14:paraId="6F811060" w14:textId="77777777" w:rsidR="00BD1EC1" w:rsidRDefault="00BD1EC1"/>
  </w:footnote>
  <w:footnote w:type="continuationSeparator" w:id="0">
    <w:p w14:paraId="4A72B115" w14:textId="77777777" w:rsidR="00BD1EC1" w:rsidRDefault="00BD1EC1" w:rsidP="005B6516">
      <w:pPr>
        <w:spacing w:line="240" w:lineRule="auto"/>
      </w:pPr>
      <w:r>
        <w:continuationSeparator/>
      </w:r>
    </w:p>
    <w:p w14:paraId="2D0057C9" w14:textId="77777777" w:rsidR="00BD1EC1" w:rsidRDefault="00BD1E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79F36366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wKUdww=="/>
            </w:sdtPr>
            <w:sdtContent>
              <w:r w:rsidR="00496938" w:rsidRPr="00496938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wKUdww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wKUdww=="/>
            </w:sdtPr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4360BCC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492C6B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5742C8"/>
    <w:multiLevelType w:val="hybridMultilevel"/>
    <w:tmpl w:val="49D27BBC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7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0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2" w15:restartNumberingAfterBreak="0">
    <w:nsid w:val="2A332C25"/>
    <w:multiLevelType w:val="hybridMultilevel"/>
    <w:tmpl w:val="962EE1DC"/>
    <w:lvl w:ilvl="0" w:tplc="B3A07DB8">
      <w:start w:val="1"/>
      <w:numFmt w:val="decimal"/>
      <w:lvlText w:val="%1."/>
      <w:lvlJc w:val="left"/>
      <w:pPr>
        <w:ind w:left="20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3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4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5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7" w15:restartNumberingAfterBreak="0">
    <w:nsid w:val="48924041"/>
    <w:multiLevelType w:val="hybridMultilevel"/>
    <w:tmpl w:val="3FDAFD8C"/>
    <w:lvl w:ilvl="0" w:tplc="6B72635C">
      <w:start w:val="6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8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9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0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22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3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4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5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6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7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4"/>
  </w:num>
  <w:num w:numId="2" w16cid:durableId="1530529121">
    <w:abstractNumId w:val="19"/>
  </w:num>
  <w:num w:numId="3" w16cid:durableId="1350595422">
    <w:abstractNumId w:val="13"/>
  </w:num>
  <w:num w:numId="4" w16cid:durableId="369571512">
    <w:abstractNumId w:val="8"/>
  </w:num>
  <w:num w:numId="5" w16cid:durableId="1994141001">
    <w:abstractNumId w:val="18"/>
  </w:num>
  <w:num w:numId="6" w16cid:durableId="64838663">
    <w:abstractNumId w:val="9"/>
  </w:num>
  <w:num w:numId="7" w16cid:durableId="574433455">
    <w:abstractNumId w:val="7"/>
  </w:num>
  <w:num w:numId="8" w16cid:durableId="221715698">
    <w:abstractNumId w:val="15"/>
  </w:num>
  <w:num w:numId="9" w16cid:durableId="651905141">
    <w:abstractNumId w:val="10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7"/>
  </w:num>
  <w:num w:numId="17" w16cid:durableId="1920671290">
    <w:abstractNumId w:val="25"/>
  </w:num>
  <w:num w:numId="18" w16cid:durableId="1358963693">
    <w:abstractNumId w:val="14"/>
  </w:num>
  <w:num w:numId="19" w16cid:durableId="1175998423">
    <w:abstractNumId w:val="16"/>
  </w:num>
  <w:num w:numId="20" w16cid:durableId="1609972376">
    <w:abstractNumId w:val="23"/>
  </w:num>
  <w:num w:numId="21" w16cid:durableId="602153542">
    <w:abstractNumId w:val="20"/>
  </w:num>
  <w:num w:numId="22" w16cid:durableId="1573157065">
    <w:abstractNumId w:val="26"/>
  </w:num>
  <w:num w:numId="23" w16cid:durableId="1021736434">
    <w:abstractNumId w:val="22"/>
  </w:num>
  <w:num w:numId="24" w16cid:durableId="136261541">
    <w:abstractNumId w:val="11"/>
  </w:num>
  <w:num w:numId="25" w16cid:durableId="1084186846">
    <w:abstractNumId w:val="21"/>
  </w:num>
  <w:num w:numId="26" w16cid:durableId="1252667876">
    <w:abstractNumId w:val="17"/>
  </w:num>
  <w:num w:numId="27" w16cid:durableId="848102498">
    <w:abstractNumId w:val="12"/>
  </w:num>
  <w:num w:numId="28" w16cid:durableId="1668748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1A89"/>
    <w:rsid w:val="000155A0"/>
    <w:rsid w:val="0001597C"/>
    <w:rsid w:val="0002268D"/>
    <w:rsid w:val="00031F0C"/>
    <w:rsid w:val="000326D2"/>
    <w:rsid w:val="000429CF"/>
    <w:rsid w:val="0004458C"/>
    <w:rsid w:val="00045FD1"/>
    <w:rsid w:val="0004764B"/>
    <w:rsid w:val="00051F57"/>
    <w:rsid w:val="000523B8"/>
    <w:rsid w:val="00060D1C"/>
    <w:rsid w:val="00091425"/>
    <w:rsid w:val="000947DB"/>
    <w:rsid w:val="000A3B86"/>
    <w:rsid w:val="000A47BD"/>
    <w:rsid w:val="000B12F1"/>
    <w:rsid w:val="000B797A"/>
    <w:rsid w:val="000C5C46"/>
    <w:rsid w:val="000C78AD"/>
    <w:rsid w:val="000E2663"/>
    <w:rsid w:val="000E7CB7"/>
    <w:rsid w:val="000F3B13"/>
    <w:rsid w:val="000F6929"/>
    <w:rsid w:val="00111E42"/>
    <w:rsid w:val="00112947"/>
    <w:rsid w:val="00112F6E"/>
    <w:rsid w:val="001205F1"/>
    <w:rsid w:val="0012352E"/>
    <w:rsid w:val="00135021"/>
    <w:rsid w:val="00151FDF"/>
    <w:rsid w:val="001631B4"/>
    <w:rsid w:val="00165E96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A6951"/>
    <w:rsid w:val="001B44D7"/>
    <w:rsid w:val="001B7530"/>
    <w:rsid w:val="001C1B02"/>
    <w:rsid w:val="001C2E0E"/>
    <w:rsid w:val="001D2C4F"/>
    <w:rsid w:val="001D50CB"/>
    <w:rsid w:val="001D586B"/>
    <w:rsid w:val="001E49E8"/>
    <w:rsid w:val="001F0B72"/>
    <w:rsid w:val="001F256C"/>
    <w:rsid w:val="00200A1C"/>
    <w:rsid w:val="00203E32"/>
    <w:rsid w:val="00220C4D"/>
    <w:rsid w:val="002213D8"/>
    <w:rsid w:val="002216E0"/>
    <w:rsid w:val="002410D5"/>
    <w:rsid w:val="0024159C"/>
    <w:rsid w:val="00244EB5"/>
    <w:rsid w:val="0026702C"/>
    <w:rsid w:val="002814FE"/>
    <w:rsid w:val="00285E54"/>
    <w:rsid w:val="0028698A"/>
    <w:rsid w:val="00290D75"/>
    <w:rsid w:val="002C2AB0"/>
    <w:rsid w:val="002C741F"/>
    <w:rsid w:val="002C7E75"/>
    <w:rsid w:val="002D0EBF"/>
    <w:rsid w:val="002D2945"/>
    <w:rsid w:val="002D7E77"/>
    <w:rsid w:val="002E2CE3"/>
    <w:rsid w:val="002E555D"/>
    <w:rsid w:val="002F38B6"/>
    <w:rsid w:val="002F7AA9"/>
    <w:rsid w:val="00302B45"/>
    <w:rsid w:val="00327C3A"/>
    <w:rsid w:val="00331534"/>
    <w:rsid w:val="00347CFC"/>
    <w:rsid w:val="003504E7"/>
    <w:rsid w:val="00366110"/>
    <w:rsid w:val="00366A4E"/>
    <w:rsid w:val="00375756"/>
    <w:rsid w:val="0038435E"/>
    <w:rsid w:val="00385B54"/>
    <w:rsid w:val="0039260D"/>
    <w:rsid w:val="003A191C"/>
    <w:rsid w:val="003A238C"/>
    <w:rsid w:val="003B0782"/>
    <w:rsid w:val="003B322F"/>
    <w:rsid w:val="003B7FF5"/>
    <w:rsid w:val="003C54B6"/>
    <w:rsid w:val="003D2D27"/>
    <w:rsid w:val="003F417D"/>
    <w:rsid w:val="003F4E8F"/>
    <w:rsid w:val="00402B45"/>
    <w:rsid w:val="00402C40"/>
    <w:rsid w:val="00403BD9"/>
    <w:rsid w:val="004043DD"/>
    <w:rsid w:val="00404B80"/>
    <w:rsid w:val="00420A6B"/>
    <w:rsid w:val="004508F5"/>
    <w:rsid w:val="004544A2"/>
    <w:rsid w:val="00455CD3"/>
    <w:rsid w:val="00463F17"/>
    <w:rsid w:val="00464FAE"/>
    <w:rsid w:val="00471D49"/>
    <w:rsid w:val="004764E6"/>
    <w:rsid w:val="00485C04"/>
    <w:rsid w:val="00492242"/>
    <w:rsid w:val="00492C6B"/>
    <w:rsid w:val="0049582E"/>
    <w:rsid w:val="00496938"/>
    <w:rsid w:val="004A2FE5"/>
    <w:rsid w:val="004B7439"/>
    <w:rsid w:val="004C04BA"/>
    <w:rsid w:val="004D2D77"/>
    <w:rsid w:val="004D3444"/>
    <w:rsid w:val="004D4946"/>
    <w:rsid w:val="004D5DFC"/>
    <w:rsid w:val="004D60A8"/>
    <w:rsid w:val="004F18FE"/>
    <w:rsid w:val="0050545C"/>
    <w:rsid w:val="00515758"/>
    <w:rsid w:val="00520E66"/>
    <w:rsid w:val="0052101C"/>
    <w:rsid w:val="005245A9"/>
    <w:rsid w:val="00545DA9"/>
    <w:rsid w:val="00547B21"/>
    <w:rsid w:val="00560C15"/>
    <w:rsid w:val="00562FB6"/>
    <w:rsid w:val="00563257"/>
    <w:rsid w:val="00567067"/>
    <w:rsid w:val="00571AC6"/>
    <w:rsid w:val="00574261"/>
    <w:rsid w:val="005771F7"/>
    <w:rsid w:val="00590093"/>
    <w:rsid w:val="0059534D"/>
    <w:rsid w:val="005A0A40"/>
    <w:rsid w:val="005A0F7A"/>
    <w:rsid w:val="005A3A4A"/>
    <w:rsid w:val="005A560D"/>
    <w:rsid w:val="005B0B08"/>
    <w:rsid w:val="005B6516"/>
    <w:rsid w:val="005C123E"/>
    <w:rsid w:val="005E7A32"/>
    <w:rsid w:val="005F484F"/>
    <w:rsid w:val="005F504E"/>
    <w:rsid w:val="005F5839"/>
    <w:rsid w:val="0061149F"/>
    <w:rsid w:val="00615245"/>
    <w:rsid w:val="00627C6D"/>
    <w:rsid w:val="00633EEB"/>
    <w:rsid w:val="00635E66"/>
    <w:rsid w:val="00637242"/>
    <w:rsid w:val="00642A63"/>
    <w:rsid w:val="00647875"/>
    <w:rsid w:val="0067238B"/>
    <w:rsid w:val="00686A28"/>
    <w:rsid w:val="00696BAC"/>
    <w:rsid w:val="006B740E"/>
    <w:rsid w:val="006C4C56"/>
    <w:rsid w:val="006D1A48"/>
    <w:rsid w:val="006D324E"/>
    <w:rsid w:val="006D3476"/>
    <w:rsid w:val="006D7911"/>
    <w:rsid w:val="0070654B"/>
    <w:rsid w:val="00707677"/>
    <w:rsid w:val="007168A5"/>
    <w:rsid w:val="00720D9D"/>
    <w:rsid w:val="00720FD0"/>
    <w:rsid w:val="00731875"/>
    <w:rsid w:val="007372EA"/>
    <w:rsid w:val="00745500"/>
    <w:rsid w:val="00747FEF"/>
    <w:rsid w:val="00767269"/>
    <w:rsid w:val="00775599"/>
    <w:rsid w:val="00790A09"/>
    <w:rsid w:val="007941C6"/>
    <w:rsid w:val="007A457C"/>
    <w:rsid w:val="007A45B8"/>
    <w:rsid w:val="007B0B60"/>
    <w:rsid w:val="007B7B13"/>
    <w:rsid w:val="007D02F3"/>
    <w:rsid w:val="007D0930"/>
    <w:rsid w:val="007E57A0"/>
    <w:rsid w:val="007F16DA"/>
    <w:rsid w:val="008037AD"/>
    <w:rsid w:val="00804365"/>
    <w:rsid w:val="0081232D"/>
    <w:rsid w:val="008127D4"/>
    <w:rsid w:val="00822ACE"/>
    <w:rsid w:val="00825C67"/>
    <w:rsid w:val="008369B0"/>
    <w:rsid w:val="00856462"/>
    <w:rsid w:val="00856467"/>
    <w:rsid w:val="008645B9"/>
    <w:rsid w:val="008656EB"/>
    <w:rsid w:val="0086744F"/>
    <w:rsid w:val="00872DCA"/>
    <w:rsid w:val="0088783F"/>
    <w:rsid w:val="008953DF"/>
    <w:rsid w:val="008A62FF"/>
    <w:rsid w:val="008B0BDB"/>
    <w:rsid w:val="008C59E9"/>
    <w:rsid w:val="008D4F08"/>
    <w:rsid w:val="008E05FF"/>
    <w:rsid w:val="00917031"/>
    <w:rsid w:val="0092562A"/>
    <w:rsid w:val="00932DAD"/>
    <w:rsid w:val="00936A47"/>
    <w:rsid w:val="009408E4"/>
    <w:rsid w:val="009430DE"/>
    <w:rsid w:val="00944910"/>
    <w:rsid w:val="00960715"/>
    <w:rsid w:val="00963CA4"/>
    <w:rsid w:val="009663D4"/>
    <w:rsid w:val="00967BA5"/>
    <w:rsid w:val="00983BE9"/>
    <w:rsid w:val="00984338"/>
    <w:rsid w:val="009854D0"/>
    <w:rsid w:val="009A0C12"/>
    <w:rsid w:val="009B5D25"/>
    <w:rsid w:val="009D316D"/>
    <w:rsid w:val="009E335A"/>
    <w:rsid w:val="009E3532"/>
    <w:rsid w:val="009F27C6"/>
    <w:rsid w:val="00A00406"/>
    <w:rsid w:val="00A0176E"/>
    <w:rsid w:val="00A12E82"/>
    <w:rsid w:val="00A15FF2"/>
    <w:rsid w:val="00A17ED2"/>
    <w:rsid w:val="00A269D8"/>
    <w:rsid w:val="00A32A9E"/>
    <w:rsid w:val="00A52F62"/>
    <w:rsid w:val="00A53F39"/>
    <w:rsid w:val="00A57C11"/>
    <w:rsid w:val="00A57DAB"/>
    <w:rsid w:val="00A61004"/>
    <w:rsid w:val="00A67FC9"/>
    <w:rsid w:val="00A72A48"/>
    <w:rsid w:val="00A776B5"/>
    <w:rsid w:val="00A86597"/>
    <w:rsid w:val="00AA11C7"/>
    <w:rsid w:val="00AA5B73"/>
    <w:rsid w:val="00AC61DB"/>
    <w:rsid w:val="00AD6811"/>
    <w:rsid w:val="00AF70E1"/>
    <w:rsid w:val="00B109F7"/>
    <w:rsid w:val="00B21081"/>
    <w:rsid w:val="00B4344C"/>
    <w:rsid w:val="00B5496E"/>
    <w:rsid w:val="00B56381"/>
    <w:rsid w:val="00B60560"/>
    <w:rsid w:val="00B73694"/>
    <w:rsid w:val="00B73F79"/>
    <w:rsid w:val="00B75498"/>
    <w:rsid w:val="00B92E60"/>
    <w:rsid w:val="00B977CF"/>
    <w:rsid w:val="00BB3F69"/>
    <w:rsid w:val="00BB507D"/>
    <w:rsid w:val="00BB6980"/>
    <w:rsid w:val="00BC1A39"/>
    <w:rsid w:val="00BD1EC1"/>
    <w:rsid w:val="00BD3238"/>
    <w:rsid w:val="00BD3730"/>
    <w:rsid w:val="00BD3DE9"/>
    <w:rsid w:val="00BE1F25"/>
    <w:rsid w:val="00BE2574"/>
    <w:rsid w:val="00BF370B"/>
    <w:rsid w:val="00BF70AD"/>
    <w:rsid w:val="00C027C4"/>
    <w:rsid w:val="00C2018D"/>
    <w:rsid w:val="00C34EC8"/>
    <w:rsid w:val="00C369D4"/>
    <w:rsid w:val="00C4579A"/>
    <w:rsid w:val="00C46722"/>
    <w:rsid w:val="00C66F61"/>
    <w:rsid w:val="00C71DA0"/>
    <w:rsid w:val="00C75374"/>
    <w:rsid w:val="00C96A47"/>
    <w:rsid w:val="00CA2E16"/>
    <w:rsid w:val="00CC34E5"/>
    <w:rsid w:val="00CC4650"/>
    <w:rsid w:val="00CD1C79"/>
    <w:rsid w:val="00CD1CE0"/>
    <w:rsid w:val="00CE3BB7"/>
    <w:rsid w:val="00CF1644"/>
    <w:rsid w:val="00CF2BAF"/>
    <w:rsid w:val="00CF5752"/>
    <w:rsid w:val="00CF5CBC"/>
    <w:rsid w:val="00D0042F"/>
    <w:rsid w:val="00D03442"/>
    <w:rsid w:val="00D07462"/>
    <w:rsid w:val="00D12A94"/>
    <w:rsid w:val="00D22666"/>
    <w:rsid w:val="00D31AD4"/>
    <w:rsid w:val="00D572E8"/>
    <w:rsid w:val="00D57560"/>
    <w:rsid w:val="00D83F56"/>
    <w:rsid w:val="00D84C70"/>
    <w:rsid w:val="00D856BA"/>
    <w:rsid w:val="00D96C0B"/>
    <w:rsid w:val="00D96DB8"/>
    <w:rsid w:val="00DB0F02"/>
    <w:rsid w:val="00DB4856"/>
    <w:rsid w:val="00DB4890"/>
    <w:rsid w:val="00DB4CA8"/>
    <w:rsid w:val="00DB72BF"/>
    <w:rsid w:val="00DB74E2"/>
    <w:rsid w:val="00DC2C96"/>
    <w:rsid w:val="00DC6FD3"/>
    <w:rsid w:val="00DD2B47"/>
    <w:rsid w:val="00DE558C"/>
    <w:rsid w:val="00DE7BF5"/>
    <w:rsid w:val="00DE7F77"/>
    <w:rsid w:val="00DF2F1E"/>
    <w:rsid w:val="00DF3659"/>
    <w:rsid w:val="00DF4F1F"/>
    <w:rsid w:val="00DF7E6D"/>
    <w:rsid w:val="00E00815"/>
    <w:rsid w:val="00E010C0"/>
    <w:rsid w:val="00E13E3C"/>
    <w:rsid w:val="00E140E7"/>
    <w:rsid w:val="00E15947"/>
    <w:rsid w:val="00E36226"/>
    <w:rsid w:val="00E3738F"/>
    <w:rsid w:val="00E41293"/>
    <w:rsid w:val="00E47299"/>
    <w:rsid w:val="00E526A3"/>
    <w:rsid w:val="00E63590"/>
    <w:rsid w:val="00E635E0"/>
    <w:rsid w:val="00E7011C"/>
    <w:rsid w:val="00E7678D"/>
    <w:rsid w:val="00E93A0A"/>
    <w:rsid w:val="00E9459A"/>
    <w:rsid w:val="00E957C7"/>
    <w:rsid w:val="00E9703C"/>
    <w:rsid w:val="00EA083A"/>
    <w:rsid w:val="00EA2F54"/>
    <w:rsid w:val="00EA3BBC"/>
    <w:rsid w:val="00EA3CEC"/>
    <w:rsid w:val="00EB4220"/>
    <w:rsid w:val="00EB5BF2"/>
    <w:rsid w:val="00EC5E91"/>
    <w:rsid w:val="00ED5205"/>
    <w:rsid w:val="00EE050E"/>
    <w:rsid w:val="00EE14F9"/>
    <w:rsid w:val="00EE5F04"/>
    <w:rsid w:val="00EE7E52"/>
    <w:rsid w:val="00EF0402"/>
    <w:rsid w:val="00EF18E6"/>
    <w:rsid w:val="00EF36E9"/>
    <w:rsid w:val="00EF6DB5"/>
    <w:rsid w:val="00F02A7B"/>
    <w:rsid w:val="00F1125C"/>
    <w:rsid w:val="00F7372F"/>
    <w:rsid w:val="00F74A67"/>
    <w:rsid w:val="00F76DB3"/>
    <w:rsid w:val="00F900F2"/>
    <w:rsid w:val="00F925A7"/>
    <w:rsid w:val="00FA43A3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2736FA"/>
    <w:rsid w:val="00335794"/>
    <w:rsid w:val="004477F0"/>
    <w:rsid w:val="00471FEA"/>
    <w:rsid w:val="005E07B0"/>
    <w:rsid w:val="007741D6"/>
    <w:rsid w:val="007E7871"/>
    <w:rsid w:val="00931188"/>
    <w:rsid w:val="00A852F6"/>
    <w:rsid w:val="00AE32A2"/>
    <w:rsid w:val="00C21F18"/>
    <w:rsid w:val="00C22BF5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w:rsidR="00DF2777" w:rsidRPr="00963CA4" w:rsidRDefault="00DF2777" w:rsidP="00515758"&gt;&lt;w:pPr&gt;&lt;w:rPr&gt;&lt;w:rFonts w:cs="Arial"/&gt;&lt;/w:rPr&gt;&lt;/w:pPr&gt;&lt;w:r w:rsidRPr="00496938"&gt;&lt;w:rPr&gt;&lt;w:rFonts w:cs="Arial"/&gt;&lt;/w:rPr&gt;&lt;w:t&gt;Tuan Doan&lt;/w:t&gt;&lt;/w:r&gt;&lt;/w:p&gt;&lt;w:sectPr w:rsidR="0019538F"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496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7</dc:title>
  <dc:subject/>
  <dc:creator>Tuan Doan</dc:creator>
  <cp:keywords/>
  <dc:description/>
  <cp:lastModifiedBy>Tuan Doan</cp:lastModifiedBy>
  <cp:revision>204</cp:revision>
  <dcterms:created xsi:type="dcterms:W3CDTF">2026-01-15T18:01:00Z</dcterms:created>
  <dcterms:modified xsi:type="dcterms:W3CDTF">2026-03-05T20:32:00Z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